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597A" w:rsidRDefault="005E597A" w:rsidP="005E597A">
      <w:pPr>
        <w:pStyle w:val="Companyname"/>
        <w:rPr>
          <w:b w:val="0"/>
          <w:sz w:val="20"/>
        </w:rPr>
      </w:pPr>
      <w:r>
        <w:rPr>
          <w:b w:val="0"/>
          <w:noProof/>
          <w:sz w:val="20"/>
          <w:lang w:val="en-GB" w:eastAsia="en-GB"/>
        </w:rPr>
        <w:drawing>
          <wp:inline distT="0" distB="0" distL="0" distR="0">
            <wp:extent cx="3006090" cy="601218"/>
            <wp:effectExtent l="19050" t="0" r="3810" b="0"/>
            <wp:docPr id="2" name="Picture 2" descr="C:\Users\jjacob1e\Desktop\Brand Transition Docs\Logos\Wattstopper Typ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jacob1e\Desktop\Brand Transition Docs\Logos\Wattstopper Typeface.jpg"/>
                    <pic:cNvPicPr>
                      <a:picLocks noChangeAspect="1" noChangeArrowheads="1"/>
                    </pic:cNvPicPr>
                  </pic:nvPicPr>
                  <pic:blipFill>
                    <a:blip r:embed="rId8" cstate="print"/>
                    <a:srcRect/>
                    <a:stretch>
                      <a:fillRect/>
                    </a:stretch>
                  </pic:blipFill>
                  <pic:spPr bwMode="auto">
                    <a:xfrm>
                      <a:off x="0" y="0"/>
                      <a:ext cx="3006090" cy="601218"/>
                    </a:xfrm>
                    <a:prstGeom prst="rect">
                      <a:avLst/>
                    </a:prstGeom>
                    <a:noFill/>
                    <a:ln w="9525">
                      <a:noFill/>
                      <a:miter lim="800000"/>
                      <a:headEnd/>
                      <a:tailEnd/>
                    </a:ln>
                  </pic:spPr>
                </pic:pic>
              </a:graphicData>
            </a:graphic>
          </wp:inline>
        </w:drawing>
      </w:r>
    </w:p>
    <w:p w:rsidR="005E597A" w:rsidRDefault="005E597A" w:rsidP="005E597A">
      <w:pPr>
        <w:pStyle w:val="Companyname"/>
        <w:rPr>
          <w:b w:val="0"/>
          <w:sz w:val="20"/>
        </w:rPr>
      </w:pPr>
    </w:p>
    <w:p w:rsidR="006267FA" w:rsidRPr="005E597A" w:rsidRDefault="005E597A" w:rsidP="005E597A">
      <w:pPr>
        <w:pStyle w:val="Companyname"/>
        <w:rPr>
          <w:b w:val="0"/>
          <w:sz w:val="20"/>
        </w:rPr>
      </w:pPr>
      <w:r>
        <w:rPr>
          <w:b w:val="0"/>
          <w:sz w:val="20"/>
        </w:rPr>
        <w:t xml:space="preserve">   PROJECT MANAGEMENT | CAD DEPARTMENT</w:t>
      </w:r>
    </w:p>
    <w:p w:rsidR="005E597A" w:rsidRDefault="005E597A" w:rsidP="006267FA">
      <w:pPr>
        <w:pStyle w:val="Title"/>
        <w:spacing w:before="1200"/>
        <w:jc w:val="center"/>
        <w:rPr>
          <w:sz w:val="44"/>
          <w:szCs w:val="44"/>
        </w:rPr>
      </w:pPr>
    </w:p>
    <w:p w:rsidR="005E597A" w:rsidRDefault="005E597A" w:rsidP="006267FA">
      <w:pPr>
        <w:pStyle w:val="Title"/>
        <w:spacing w:before="1200"/>
        <w:jc w:val="center"/>
        <w:rPr>
          <w:sz w:val="44"/>
          <w:szCs w:val="44"/>
        </w:rPr>
      </w:pPr>
    </w:p>
    <w:p w:rsidR="006267FA" w:rsidRPr="000D7B6B" w:rsidRDefault="00837559" w:rsidP="006267FA">
      <w:pPr>
        <w:pStyle w:val="Title"/>
        <w:spacing w:before="1200"/>
        <w:jc w:val="center"/>
        <w:rPr>
          <w:sz w:val="40"/>
          <w:szCs w:val="40"/>
        </w:rPr>
      </w:pPr>
      <w:r w:rsidRPr="00837559">
        <w:rPr>
          <w:noProof/>
          <w:sz w:val="40"/>
          <w:szCs w:val="40"/>
        </w:rPr>
        <w:pict>
          <v:line id="_x0000_s1082" style="position:absolute;left:0;text-align:left;z-index:251660288;mso-position-vertical-relative:page" from="0,397.4pt" to="6in,397.4pt">
            <w10:wrap anchory="page"/>
          </v:line>
        </w:pict>
      </w:r>
      <w:r w:rsidR="006267FA" w:rsidRPr="000D7B6B">
        <w:rPr>
          <w:sz w:val="40"/>
          <w:szCs w:val="40"/>
        </w:rPr>
        <w:t>CAD</w:t>
      </w:r>
      <w:r w:rsidR="006267FA">
        <w:rPr>
          <w:sz w:val="40"/>
          <w:szCs w:val="40"/>
        </w:rPr>
        <w:t xml:space="preserve"> Setup</w:t>
      </w:r>
      <w:r w:rsidR="006267FA" w:rsidRPr="000D7B6B">
        <w:rPr>
          <w:sz w:val="40"/>
          <w:szCs w:val="40"/>
        </w:rPr>
        <w:t xml:space="preserve"> Document</w:t>
      </w:r>
    </w:p>
    <w:p w:rsidR="006267FA" w:rsidRDefault="006267FA" w:rsidP="006267FA"/>
    <w:p w:rsidR="006267FA" w:rsidRDefault="006267FA" w:rsidP="006267FA"/>
    <w:p w:rsidR="005E597A" w:rsidRDefault="005E597A" w:rsidP="006267FA"/>
    <w:p w:rsidR="005E597A" w:rsidRDefault="005E597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8E0355" w:rsidP="008E0355">
      <w:pPr>
        <w:tabs>
          <w:tab w:val="left" w:pos="5442"/>
        </w:tabs>
      </w:pPr>
      <w:r>
        <w:tab/>
      </w:r>
    </w:p>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Pr>
        <w:spacing w:after="20"/>
      </w:pPr>
      <w:r w:rsidRPr="00AE050F">
        <w:rPr>
          <w:b/>
        </w:rPr>
        <w:t>Project Name:</w:t>
      </w:r>
      <w:r>
        <w:t xml:space="preserve"> CAD Setup</w:t>
      </w:r>
    </w:p>
    <w:p w:rsidR="006267FA" w:rsidRDefault="006267FA" w:rsidP="006267FA">
      <w:pPr>
        <w:spacing w:after="20"/>
      </w:pPr>
      <w:r w:rsidRPr="00AE050F">
        <w:rPr>
          <w:b/>
        </w:rPr>
        <w:t>Project Manager Name:</w:t>
      </w:r>
      <w:r>
        <w:t xml:space="preserve"> Aimee Olding</w:t>
      </w:r>
    </w:p>
    <w:p w:rsidR="006267FA" w:rsidRDefault="006267FA" w:rsidP="006267FA">
      <w:pPr>
        <w:spacing w:after="20"/>
      </w:pPr>
      <w:r w:rsidRPr="00AE050F">
        <w:rPr>
          <w:b/>
        </w:rPr>
        <w:t>Project Sponsor:</w:t>
      </w:r>
      <w:r>
        <w:t xml:space="preserve"> </w:t>
      </w:r>
      <w:r w:rsidR="002A7604">
        <w:t>Aimee Olding</w:t>
      </w:r>
    </w:p>
    <w:p w:rsidR="006267FA" w:rsidRDefault="006267FA" w:rsidP="006267FA">
      <w:pPr>
        <w:spacing w:after="20"/>
      </w:pPr>
      <w:r w:rsidRPr="00AE050F">
        <w:rPr>
          <w:b/>
        </w:rPr>
        <w:t>Project Team Member Names:</w:t>
      </w:r>
      <w:r>
        <w:t xml:space="preserve"> </w:t>
      </w:r>
      <w:r w:rsidR="002A7604">
        <w:t>All CAD Users</w:t>
      </w:r>
    </w:p>
    <w:p w:rsidR="006267FA" w:rsidRDefault="006267FA" w:rsidP="006267FA">
      <w:pPr>
        <w:spacing w:after="20"/>
      </w:pPr>
      <w:r w:rsidRPr="00AE050F">
        <w:rPr>
          <w:b/>
        </w:rPr>
        <w:t>Date:</w:t>
      </w:r>
      <w:r w:rsidR="002A7604">
        <w:t xml:space="preserve"> </w:t>
      </w:r>
      <w:r w:rsidR="008E0355">
        <w:t>07-05-2017</w:t>
      </w:r>
    </w:p>
    <w:p w:rsidR="006267FA" w:rsidRDefault="006267FA" w:rsidP="006267FA">
      <w:pPr>
        <w:spacing w:after="20"/>
      </w:pPr>
      <w:r w:rsidRPr="00AE050F">
        <w:rPr>
          <w:b/>
        </w:rPr>
        <w:t>Prepared by:</w:t>
      </w:r>
      <w:r>
        <w:rPr>
          <w:b/>
        </w:rPr>
        <w:t xml:space="preserve"> </w:t>
      </w:r>
      <w:r w:rsidRPr="00A71BF9">
        <w:t>Alex Lundin</w:t>
      </w:r>
    </w:p>
    <w:p w:rsidR="006267FA" w:rsidRDefault="006267FA" w:rsidP="006267FA">
      <w:pPr>
        <w:pStyle w:val="Heading1"/>
        <w:rPr>
          <w:noProof/>
        </w:rPr>
      </w:pPr>
      <w:r>
        <w:rPr>
          <w:noProof/>
        </w:rPr>
        <w:lastRenderedPageBreak/>
        <w:t>Table of Contents</w:t>
      </w:r>
    </w:p>
    <w:p w:rsidR="006267FA" w:rsidRDefault="006267FA" w:rsidP="006267FA">
      <w:pPr>
        <w:pStyle w:val="Heading2"/>
        <w:numPr>
          <w:ilvl w:val="0"/>
          <w:numId w:val="9"/>
        </w:numPr>
      </w:pPr>
      <w:r>
        <w:t>Purpose</w:t>
      </w:r>
    </w:p>
    <w:p w:rsidR="00E9762D" w:rsidRDefault="00E9762D" w:rsidP="006267FA">
      <w:pPr>
        <w:pStyle w:val="Heading2"/>
        <w:numPr>
          <w:ilvl w:val="0"/>
          <w:numId w:val="9"/>
        </w:numPr>
      </w:pPr>
      <w:r>
        <w:t>Reset AutoCAD to default</w:t>
      </w:r>
    </w:p>
    <w:p w:rsidR="006267FA" w:rsidRDefault="006267FA" w:rsidP="006267FA">
      <w:pPr>
        <w:pStyle w:val="Heading2"/>
        <w:numPr>
          <w:ilvl w:val="0"/>
          <w:numId w:val="9"/>
        </w:numPr>
      </w:pPr>
      <w:r>
        <w:t>Steps</w:t>
      </w:r>
    </w:p>
    <w:p w:rsidR="006267FA" w:rsidRDefault="006267FA" w:rsidP="006267FA">
      <w:pPr>
        <w:pStyle w:val="Heading2"/>
        <w:numPr>
          <w:ilvl w:val="0"/>
          <w:numId w:val="9"/>
        </w:numPr>
      </w:pPr>
      <w:r>
        <w:t>Lisp Routines</w:t>
      </w:r>
    </w:p>
    <w:p w:rsidR="006267FA" w:rsidRDefault="006267FA" w:rsidP="006267FA">
      <w:pPr>
        <w:pStyle w:val="Heading2"/>
        <w:numPr>
          <w:ilvl w:val="0"/>
          <w:numId w:val="9"/>
        </w:numPr>
      </w:pPr>
      <w:r>
        <w:t>Network Drive Locations</w:t>
      </w:r>
    </w:p>
    <w:p w:rsidR="006267FA" w:rsidRDefault="00837559" w:rsidP="006267FA">
      <w:r w:rsidRPr="00837559">
        <w:rPr>
          <w:noProof/>
        </w:rPr>
        <w:pict>
          <v:line id="_x0000_s1084" style="position:absolute;z-index:251663360;mso-position-vertical-relative:page" from=".7pt,290.8pt" to="432.7pt,290.8pt">
            <w10:wrap anchory="page"/>
          </v:line>
        </w:pict>
      </w:r>
    </w:p>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6267FA" w:rsidP="006267FA"/>
    <w:p w:rsidR="006267FA" w:rsidRDefault="00837559" w:rsidP="006267FA">
      <w:pPr>
        <w:pStyle w:val="Heading1"/>
      </w:pPr>
      <w:r w:rsidRPr="00837559">
        <w:rPr>
          <w:noProof/>
        </w:rPr>
        <w:pict>
          <v:line id="_x0000_s1083" style="position:absolute;z-index:251661312;mso-position-vertical-relative:page" from=".7pt,95pt" to="432.7pt,95pt">
            <w10:wrap anchory="page"/>
          </v:line>
        </w:pict>
      </w:r>
      <w:r w:rsidR="006267FA">
        <w:rPr>
          <w:noProof/>
        </w:rPr>
        <w:t>Setup</w:t>
      </w:r>
    </w:p>
    <w:p w:rsidR="006267FA" w:rsidRDefault="006267FA" w:rsidP="006267FA">
      <w:pPr>
        <w:pStyle w:val="Heading2"/>
        <w:numPr>
          <w:ilvl w:val="0"/>
          <w:numId w:val="18"/>
        </w:numPr>
      </w:pPr>
      <w:r>
        <w:t>Purpose</w:t>
      </w:r>
    </w:p>
    <w:p w:rsidR="006267FA" w:rsidRDefault="006267FA" w:rsidP="006267FA">
      <w:pPr>
        <w:pStyle w:val="BodyText"/>
        <w:ind w:left="360"/>
      </w:pPr>
      <w:r>
        <w:t>This file will provide step by step instruction</w:t>
      </w:r>
      <w:r w:rsidR="004B19CB">
        <w:t xml:space="preserve">s to configure AutoCAD software </w:t>
      </w:r>
      <w:r>
        <w:t>to Wattstopper standards. Every setting necessary to create Wattstopper drawings will be covered. The Setup document is a living manuscript and may be updated as the need arises. These guidelines are subject to change at any time and are ever evolving. Changes to this text will be posted, to the H Drive, as they become available.</w:t>
      </w:r>
    </w:p>
    <w:p w:rsidR="00D62783" w:rsidRDefault="00D62783" w:rsidP="006267FA">
      <w:pPr>
        <w:pStyle w:val="Heading2"/>
        <w:numPr>
          <w:ilvl w:val="0"/>
          <w:numId w:val="18"/>
        </w:numPr>
      </w:pPr>
      <w:r>
        <w:t xml:space="preserve">Reset AutoCAD to </w:t>
      </w:r>
      <w:r w:rsidR="00E9762D">
        <w:t>d</w:t>
      </w:r>
      <w:r>
        <w:t>efault</w:t>
      </w:r>
    </w:p>
    <w:p w:rsidR="00D62783" w:rsidRPr="00343265" w:rsidRDefault="00343265" w:rsidP="00D62783">
      <w:pPr>
        <w:pStyle w:val="ListParagraph"/>
        <w:numPr>
          <w:ilvl w:val="1"/>
          <w:numId w:val="18"/>
        </w:numPr>
        <w:ind w:left="720"/>
      </w:pPr>
      <w:r w:rsidRPr="00343265">
        <w:t>Click start</w:t>
      </w:r>
    </w:p>
    <w:p w:rsidR="00343265" w:rsidRPr="00343265" w:rsidRDefault="00343265" w:rsidP="00D62783">
      <w:pPr>
        <w:pStyle w:val="ListParagraph"/>
        <w:numPr>
          <w:ilvl w:val="1"/>
          <w:numId w:val="18"/>
        </w:numPr>
        <w:ind w:left="720"/>
      </w:pPr>
      <w:r w:rsidRPr="00343265">
        <w:t>Choose all programs</w:t>
      </w:r>
    </w:p>
    <w:p w:rsidR="00343265" w:rsidRPr="00343265" w:rsidRDefault="00343265" w:rsidP="00D62783">
      <w:pPr>
        <w:pStyle w:val="ListParagraph"/>
        <w:numPr>
          <w:ilvl w:val="1"/>
          <w:numId w:val="18"/>
        </w:numPr>
        <w:ind w:left="720"/>
      </w:pPr>
      <w:r w:rsidRPr="00343265">
        <w:t xml:space="preserve">Navigate to </w:t>
      </w:r>
      <w:proofErr w:type="spellStart"/>
      <w:r w:rsidRPr="00343265">
        <w:t>AutoDesk</w:t>
      </w:r>
      <w:proofErr w:type="spellEnd"/>
      <w:r w:rsidRPr="00343265">
        <w:t xml:space="preserve"> folder</w:t>
      </w:r>
    </w:p>
    <w:p w:rsidR="00343265" w:rsidRPr="00343265" w:rsidRDefault="00343265" w:rsidP="00D62783">
      <w:pPr>
        <w:pStyle w:val="ListParagraph"/>
        <w:numPr>
          <w:ilvl w:val="1"/>
          <w:numId w:val="18"/>
        </w:numPr>
        <w:ind w:left="720"/>
      </w:pPr>
      <w:r w:rsidRPr="00343265">
        <w:t>Choose your version of AutoCAD</w:t>
      </w:r>
    </w:p>
    <w:p w:rsidR="00343265" w:rsidRPr="00C87419" w:rsidRDefault="00343265" w:rsidP="00343265">
      <w:pPr>
        <w:pStyle w:val="ListParagraph"/>
        <w:numPr>
          <w:ilvl w:val="2"/>
          <w:numId w:val="18"/>
        </w:numPr>
        <w:rPr>
          <w:b/>
        </w:rPr>
      </w:pPr>
      <w:r w:rsidRPr="00C87419">
        <w:rPr>
          <w:b/>
        </w:rPr>
        <w:t>AutoCAD – 2013 English</w:t>
      </w:r>
    </w:p>
    <w:p w:rsidR="00343265" w:rsidRPr="00343265" w:rsidRDefault="00343265" w:rsidP="00D62783">
      <w:pPr>
        <w:pStyle w:val="ListParagraph"/>
        <w:numPr>
          <w:ilvl w:val="1"/>
          <w:numId w:val="18"/>
        </w:numPr>
        <w:ind w:left="720"/>
      </w:pPr>
      <w:r w:rsidRPr="00343265">
        <w:t>Click Reset Settings to Default</w:t>
      </w:r>
    </w:p>
    <w:p w:rsidR="00D62783" w:rsidRDefault="00D62783" w:rsidP="00D62783"/>
    <w:p w:rsidR="00343265" w:rsidRDefault="00343265" w:rsidP="00D62783"/>
    <w:p w:rsidR="00343265" w:rsidRDefault="00343265" w:rsidP="00D62783">
      <w:r>
        <w:rPr>
          <w:noProof/>
          <w:lang w:val="en-GB" w:eastAsia="en-GB"/>
        </w:rPr>
        <w:drawing>
          <wp:inline distT="0" distB="0" distL="0" distR="0">
            <wp:extent cx="2279490" cy="2636322"/>
            <wp:effectExtent l="19050" t="0" r="65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79546" cy="2636387"/>
                    </a:xfrm>
                    <a:prstGeom prst="rect">
                      <a:avLst/>
                    </a:prstGeom>
                    <a:noFill/>
                    <a:ln w="9525">
                      <a:noFill/>
                      <a:miter lim="800000"/>
                      <a:headEnd/>
                      <a:tailEnd/>
                    </a:ln>
                  </pic:spPr>
                </pic:pic>
              </a:graphicData>
            </a:graphic>
          </wp:inline>
        </w:drawing>
      </w:r>
    </w:p>
    <w:p w:rsidR="00343265" w:rsidRDefault="00343265" w:rsidP="00D62783"/>
    <w:p w:rsidR="00343265" w:rsidRDefault="00343265" w:rsidP="00D62783">
      <w:r>
        <w:rPr>
          <w:noProof/>
          <w:lang w:val="en-GB" w:eastAsia="en-GB"/>
        </w:rPr>
        <w:lastRenderedPageBreak/>
        <w:drawing>
          <wp:inline distT="0" distB="0" distL="0" distR="0">
            <wp:extent cx="2272940" cy="2598458"/>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272876" cy="2598384"/>
                    </a:xfrm>
                    <a:prstGeom prst="rect">
                      <a:avLst/>
                    </a:prstGeom>
                    <a:noFill/>
                    <a:ln w="9525">
                      <a:noFill/>
                      <a:miter lim="800000"/>
                      <a:headEnd/>
                      <a:tailEnd/>
                    </a:ln>
                  </pic:spPr>
                </pic:pic>
              </a:graphicData>
            </a:graphic>
          </wp:inline>
        </w:drawing>
      </w:r>
    </w:p>
    <w:p w:rsidR="00343265" w:rsidRDefault="00343265" w:rsidP="00D62783"/>
    <w:p w:rsidR="00343265" w:rsidRDefault="00343265" w:rsidP="00D62783">
      <w:r>
        <w:rPr>
          <w:noProof/>
          <w:lang w:val="en-GB" w:eastAsia="en-GB"/>
        </w:rPr>
        <w:drawing>
          <wp:inline distT="0" distB="0" distL="0" distR="0">
            <wp:extent cx="4832985" cy="3408045"/>
            <wp:effectExtent l="19050" t="0" r="571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343265" w:rsidRDefault="00343265" w:rsidP="00D62783"/>
    <w:p w:rsidR="00343265" w:rsidRDefault="00343265" w:rsidP="00D62783">
      <w:r>
        <w:rPr>
          <w:noProof/>
          <w:lang w:val="en-GB" w:eastAsia="en-GB"/>
        </w:rPr>
        <w:drawing>
          <wp:inline distT="0" distB="0" distL="0" distR="0">
            <wp:extent cx="3538855" cy="1520190"/>
            <wp:effectExtent l="19050" t="0" r="444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538855" cy="1520190"/>
                    </a:xfrm>
                    <a:prstGeom prst="rect">
                      <a:avLst/>
                    </a:prstGeom>
                    <a:noFill/>
                    <a:ln w="9525">
                      <a:noFill/>
                      <a:miter lim="800000"/>
                      <a:headEnd/>
                      <a:tailEnd/>
                    </a:ln>
                  </pic:spPr>
                </pic:pic>
              </a:graphicData>
            </a:graphic>
          </wp:inline>
        </w:drawing>
      </w:r>
    </w:p>
    <w:p w:rsidR="00343265" w:rsidRDefault="00343265" w:rsidP="00D62783"/>
    <w:p w:rsidR="00343265" w:rsidRDefault="00343265" w:rsidP="00D62783">
      <w:r>
        <w:rPr>
          <w:noProof/>
          <w:lang w:val="en-GB" w:eastAsia="en-GB"/>
        </w:rPr>
        <w:lastRenderedPageBreak/>
        <w:drawing>
          <wp:inline distT="0" distB="0" distL="0" distR="0">
            <wp:extent cx="3942715" cy="1567815"/>
            <wp:effectExtent l="19050" t="0" r="63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942715" cy="1567815"/>
                    </a:xfrm>
                    <a:prstGeom prst="rect">
                      <a:avLst/>
                    </a:prstGeom>
                    <a:noFill/>
                    <a:ln w="9525">
                      <a:noFill/>
                      <a:miter lim="800000"/>
                      <a:headEnd/>
                      <a:tailEnd/>
                    </a:ln>
                  </pic:spPr>
                </pic:pic>
              </a:graphicData>
            </a:graphic>
          </wp:inline>
        </w:drawing>
      </w:r>
    </w:p>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Default="00343265" w:rsidP="00D62783"/>
    <w:p w:rsidR="00343265" w:rsidRPr="00D62783" w:rsidRDefault="00343265" w:rsidP="00D62783"/>
    <w:p w:rsidR="006267FA" w:rsidRDefault="006267FA" w:rsidP="006267FA">
      <w:pPr>
        <w:pStyle w:val="Heading2"/>
        <w:numPr>
          <w:ilvl w:val="0"/>
          <w:numId w:val="18"/>
        </w:numPr>
      </w:pPr>
      <w:r>
        <w:lastRenderedPageBreak/>
        <w:t>Steps</w:t>
      </w:r>
    </w:p>
    <w:p w:rsidR="006267FA" w:rsidRPr="00A311DB" w:rsidRDefault="006267FA" w:rsidP="006267FA"/>
    <w:p w:rsidR="006267FA" w:rsidRPr="004716E3" w:rsidRDefault="006267FA" w:rsidP="006267FA">
      <w:pPr>
        <w:pStyle w:val="ListParagraph"/>
        <w:numPr>
          <w:ilvl w:val="1"/>
          <w:numId w:val="18"/>
        </w:numPr>
        <w:ind w:left="720"/>
        <w:rPr>
          <w:b/>
        </w:rPr>
      </w:pPr>
      <w:r>
        <w:rPr>
          <w:b/>
        </w:rPr>
        <w:t xml:space="preserve">Copy </w:t>
      </w:r>
      <w:proofErr w:type="spellStart"/>
      <w:r>
        <w:rPr>
          <w:b/>
        </w:rPr>
        <w:t>WS_Blocks</w:t>
      </w:r>
      <w:proofErr w:type="spellEnd"/>
      <w:r>
        <w:rPr>
          <w:b/>
        </w:rPr>
        <w:t xml:space="preserve"> folder from H Drive to C Drive</w:t>
      </w:r>
    </w:p>
    <w:p w:rsidR="006267FA" w:rsidRPr="00EE08D1" w:rsidRDefault="00A54332" w:rsidP="006267FA">
      <w:pPr>
        <w:pStyle w:val="ListParagraph"/>
        <w:numPr>
          <w:ilvl w:val="2"/>
          <w:numId w:val="18"/>
        </w:numPr>
        <w:ind w:left="1080"/>
      </w:pPr>
      <w:r>
        <w:t>Type either location</w:t>
      </w:r>
      <w:r w:rsidR="006267FA" w:rsidRPr="00EE08D1">
        <w:t xml:space="preserve"> below into windows explorer (or </w:t>
      </w:r>
      <w:proofErr w:type="spellStart"/>
      <w:r w:rsidR="006267FA" w:rsidRPr="00EE08D1">
        <w:t>cntrl</w:t>
      </w:r>
      <w:proofErr w:type="spellEnd"/>
      <w:r w:rsidR="006267FA" w:rsidRPr="00EE08D1">
        <w:t>-click)</w:t>
      </w:r>
    </w:p>
    <w:p w:rsidR="006267FA" w:rsidRDefault="00837559" w:rsidP="00E55E74">
      <w:pPr>
        <w:pStyle w:val="ListParagraph"/>
        <w:ind w:left="1080"/>
      </w:pPr>
      <w:hyperlink r:id="rId14" w:history="1">
        <w:r w:rsidR="006267FA" w:rsidRPr="00EE08D1">
          <w:rPr>
            <w:rStyle w:val="Hyperlink"/>
          </w:rPr>
          <w:t>H:\Dra</w:t>
        </w:r>
        <w:r w:rsidR="006267FA" w:rsidRPr="00EE08D1">
          <w:rPr>
            <w:rStyle w:val="Hyperlink"/>
          </w:rPr>
          <w:t>w</w:t>
        </w:r>
        <w:r w:rsidR="006267FA" w:rsidRPr="00EE08D1">
          <w:rPr>
            <w:rStyle w:val="Hyperlink"/>
          </w:rPr>
          <w:t>in</w:t>
        </w:r>
        <w:r w:rsidR="006267FA" w:rsidRPr="00EE08D1">
          <w:rPr>
            <w:rStyle w:val="Hyperlink"/>
          </w:rPr>
          <w:t>g</w:t>
        </w:r>
        <w:r w:rsidR="006267FA" w:rsidRPr="00EE08D1">
          <w:rPr>
            <w:rStyle w:val="Hyperlink"/>
          </w:rPr>
          <w:t>s</w:t>
        </w:r>
      </w:hyperlink>
    </w:p>
    <w:p w:rsidR="00A54332" w:rsidRDefault="00A54332" w:rsidP="00A54332">
      <w:pPr>
        <w:pStyle w:val="ListParagraph"/>
        <w:ind w:left="1080"/>
      </w:pPr>
      <w:hyperlink r:id="rId15" w:history="1">
        <w:r w:rsidRPr="00A54332">
          <w:rPr>
            <w:rStyle w:val="Hyperlink"/>
          </w:rPr>
          <w:t>P:\1 AutoCAD Ma</w:t>
        </w:r>
        <w:r w:rsidRPr="00A54332">
          <w:rPr>
            <w:rStyle w:val="Hyperlink"/>
          </w:rPr>
          <w:t>i</w:t>
        </w:r>
        <w:r w:rsidRPr="00A54332">
          <w:rPr>
            <w:rStyle w:val="Hyperlink"/>
          </w:rPr>
          <w:t>n</w:t>
        </w:r>
      </w:hyperlink>
    </w:p>
    <w:p w:rsidR="00A54332" w:rsidRPr="00EE08D1" w:rsidRDefault="00A54332" w:rsidP="00A54332">
      <w:pPr>
        <w:pStyle w:val="ListParagraph"/>
        <w:ind w:left="1080"/>
      </w:pPr>
    </w:p>
    <w:p w:rsidR="006267FA" w:rsidRDefault="006267FA" w:rsidP="006267FA">
      <w:pPr>
        <w:pStyle w:val="ListParagraph"/>
        <w:numPr>
          <w:ilvl w:val="2"/>
          <w:numId w:val="18"/>
        </w:numPr>
        <w:ind w:left="1080"/>
      </w:pPr>
      <w:r w:rsidRPr="00EE08D1">
        <w:t xml:space="preserve">Copy </w:t>
      </w:r>
      <w:proofErr w:type="spellStart"/>
      <w:r w:rsidRPr="00EE08D1">
        <w:t>WS_Blocks</w:t>
      </w:r>
      <w:proofErr w:type="spellEnd"/>
    </w:p>
    <w:p w:rsidR="006267FA" w:rsidRPr="00EE08D1" w:rsidRDefault="006267FA" w:rsidP="006267FA">
      <w:pPr>
        <w:pStyle w:val="ListParagraph"/>
        <w:numPr>
          <w:ilvl w:val="2"/>
          <w:numId w:val="18"/>
        </w:numPr>
        <w:ind w:left="1080"/>
      </w:pPr>
      <w:r w:rsidRPr="00EE08D1">
        <w:t xml:space="preserve">Paste </w:t>
      </w:r>
      <w:r w:rsidR="00A54332">
        <w:t>into C:\</w:t>
      </w:r>
    </w:p>
    <w:p w:rsidR="006267FA" w:rsidRPr="00E55E74" w:rsidRDefault="00837559" w:rsidP="00E55E74">
      <w:pPr>
        <w:ind w:left="360" w:firstLine="720"/>
        <w:rPr>
          <w:b/>
        </w:rPr>
      </w:pPr>
      <w:hyperlink r:id="rId16" w:history="1">
        <w:r w:rsidR="00E55E74" w:rsidRPr="00097716">
          <w:rPr>
            <w:rStyle w:val="Hyperlink"/>
            <w:b/>
          </w:rPr>
          <w:t>C:</w:t>
        </w:r>
        <w:r w:rsidR="00E55E74" w:rsidRPr="00097716">
          <w:rPr>
            <w:rStyle w:val="Hyperlink"/>
            <w:b/>
          </w:rPr>
          <w:t>\</w:t>
        </w:r>
      </w:hyperlink>
      <w:r w:rsidR="00E55E74">
        <w:rPr>
          <w:b/>
        </w:rPr>
        <w:t xml:space="preserve"> </w:t>
      </w:r>
    </w:p>
    <w:p w:rsidR="00E55E74" w:rsidRDefault="00E55E74" w:rsidP="006267FA">
      <w:pPr>
        <w:pStyle w:val="ListParagraph"/>
        <w:ind w:left="1800"/>
        <w:rPr>
          <w:b/>
        </w:rPr>
      </w:pPr>
    </w:p>
    <w:p w:rsidR="006267FA" w:rsidRDefault="00A54332" w:rsidP="006267FA">
      <w:pPr>
        <w:jc w:val="center"/>
        <w:rPr>
          <w:b/>
        </w:rPr>
      </w:pPr>
      <w:r>
        <w:rPr>
          <w:b/>
          <w:noProof/>
          <w:lang w:val="en-GB" w:eastAsia="en-GB"/>
        </w:rPr>
        <w:drawing>
          <wp:inline distT="0" distB="0" distL="0" distR="0">
            <wp:extent cx="4120103" cy="2916022"/>
            <wp:effectExtent l="1905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126398" cy="2920477"/>
                    </a:xfrm>
                    <a:prstGeom prst="rect">
                      <a:avLst/>
                    </a:prstGeom>
                    <a:noFill/>
                    <a:ln w="9525">
                      <a:noFill/>
                      <a:miter lim="800000"/>
                      <a:headEnd/>
                      <a:tailEnd/>
                    </a:ln>
                  </pic:spPr>
                </pic:pic>
              </a:graphicData>
            </a:graphic>
          </wp:inline>
        </w:drawing>
      </w:r>
    </w:p>
    <w:p w:rsidR="006267FA" w:rsidRDefault="006267FA" w:rsidP="006267FA">
      <w:pPr>
        <w:jc w:val="center"/>
        <w:rPr>
          <w:b/>
        </w:rPr>
      </w:pPr>
    </w:p>
    <w:p w:rsidR="006267FA" w:rsidRDefault="00A54332" w:rsidP="006267FA">
      <w:pPr>
        <w:pStyle w:val="ListParagraph"/>
        <w:ind w:left="1080"/>
        <w:rPr>
          <w:b/>
        </w:rPr>
      </w:pPr>
      <w:r>
        <w:rPr>
          <w:b/>
          <w:noProof/>
          <w:lang w:val="en-GB" w:eastAsia="en-GB"/>
        </w:rPr>
        <w:drawing>
          <wp:inline distT="0" distB="0" distL="0" distR="0">
            <wp:extent cx="4498575" cy="3028207"/>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501777" cy="3030363"/>
                    </a:xfrm>
                    <a:prstGeom prst="rect">
                      <a:avLst/>
                    </a:prstGeom>
                    <a:noFill/>
                    <a:ln w="9525">
                      <a:noFill/>
                      <a:miter lim="800000"/>
                      <a:headEnd/>
                      <a:tailEnd/>
                    </a:ln>
                  </pic:spPr>
                </pic:pic>
              </a:graphicData>
            </a:graphic>
          </wp:inline>
        </w:drawing>
      </w:r>
    </w:p>
    <w:p w:rsidR="006267FA" w:rsidRDefault="006267FA" w:rsidP="006267FA"/>
    <w:p w:rsidR="006267FA" w:rsidRDefault="006267FA" w:rsidP="006267FA">
      <w:pPr>
        <w:pStyle w:val="ListParagraph"/>
        <w:ind w:left="1440"/>
      </w:pPr>
    </w:p>
    <w:p w:rsidR="00A54332" w:rsidRPr="00C74888" w:rsidRDefault="00A54332" w:rsidP="006267FA">
      <w:pPr>
        <w:pStyle w:val="ListParagraph"/>
        <w:ind w:left="1440"/>
      </w:pPr>
    </w:p>
    <w:p w:rsidR="006267FA" w:rsidRPr="002A3982" w:rsidRDefault="006267FA" w:rsidP="006267FA">
      <w:pPr>
        <w:pStyle w:val="ListParagraph"/>
        <w:numPr>
          <w:ilvl w:val="1"/>
          <w:numId w:val="18"/>
        </w:numPr>
        <w:ind w:left="720"/>
        <w:rPr>
          <w:b/>
        </w:rPr>
      </w:pPr>
      <w:r>
        <w:rPr>
          <w:b/>
        </w:rPr>
        <w:lastRenderedPageBreak/>
        <w:t>Open AutoCAD</w:t>
      </w:r>
    </w:p>
    <w:p w:rsidR="006267FA" w:rsidRPr="009B511B" w:rsidRDefault="006267FA" w:rsidP="006267FA">
      <w:pPr>
        <w:pStyle w:val="ListParagraph"/>
        <w:numPr>
          <w:ilvl w:val="2"/>
          <w:numId w:val="18"/>
        </w:numPr>
        <w:ind w:left="1080"/>
      </w:pPr>
      <w:r w:rsidRPr="009B511B">
        <w:t>Navigate to Start menu</w:t>
      </w:r>
    </w:p>
    <w:p w:rsidR="006267FA" w:rsidRPr="009B511B" w:rsidRDefault="006267FA" w:rsidP="006267FA">
      <w:pPr>
        <w:pStyle w:val="ListParagraph"/>
        <w:numPr>
          <w:ilvl w:val="2"/>
          <w:numId w:val="18"/>
        </w:numPr>
        <w:ind w:left="1080"/>
      </w:pPr>
      <w:r w:rsidRPr="009B511B">
        <w:t>Click All Programs</w:t>
      </w:r>
    </w:p>
    <w:p w:rsidR="006267FA" w:rsidRPr="009B511B" w:rsidRDefault="006267FA" w:rsidP="006267FA">
      <w:pPr>
        <w:pStyle w:val="ListParagraph"/>
        <w:numPr>
          <w:ilvl w:val="2"/>
          <w:numId w:val="18"/>
        </w:numPr>
        <w:ind w:left="1080"/>
      </w:pPr>
      <w:r w:rsidRPr="009B511B">
        <w:t>Click Autodesk Folder</w:t>
      </w:r>
    </w:p>
    <w:p w:rsidR="006267FA" w:rsidRPr="00C87419" w:rsidRDefault="006267FA" w:rsidP="006267FA">
      <w:pPr>
        <w:pStyle w:val="ListParagraph"/>
        <w:numPr>
          <w:ilvl w:val="2"/>
          <w:numId w:val="18"/>
        </w:numPr>
        <w:ind w:left="1080"/>
        <w:rPr>
          <w:b/>
        </w:rPr>
      </w:pPr>
      <w:r w:rsidRPr="00C87419">
        <w:rPr>
          <w:b/>
        </w:rPr>
        <w:t>Click AutoCAD-20XX-Enlgish</w:t>
      </w:r>
    </w:p>
    <w:p w:rsidR="00C87419" w:rsidRDefault="006267FA" w:rsidP="006267FA">
      <w:pPr>
        <w:pStyle w:val="ListParagraph"/>
        <w:numPr>
          <w:ilvl w:val="2"/>
          <w:numId w:val="18"/>
        </w:numPr>
        <w:ind w:left="1080"/>
        <w:rPr>
          <w:b/>
        </w:rPr>
      </w:pPr>
      <w:r w:rsidRPr="00C87419">
        <w:rPr>
          <w:b/>
        </w:rPr>
        <w:t>** Make sure to choose regular AutoCAD</w:t>
      </w:r>
    </w:p>
    <w:p w:rsidR="006267FA" w:rsidRPr="00C87419" w:rsidRDefault="006267FA" w:rsidP="00C87419">
      <w:pPr>
        <w:pStyle w:val="ListParagraph"/>
        <w:numPr>
          <w:ilvl w:val="3"/>
          <w:numId w:val="18"/>
        </w:numPr>
        <w:rPr>
          <w:b/>
        </w:rPr>
      </w:pPr>
      <w:r w:rsidRPr="00C87419">
        <w:rPr>
          <w:b/>
        </w:rPr>
        <w:t xml:space="preserve"> </w:t>
      </w:r>
      <w:r w:rsidR="00C87419">
        <w:rPr>
          <w:b/>
        </w:rPr>
        <w:t>Not</w:t>
      </w:r>
      <w:r w:rsidRPr="00C87419">
        <w:rPr>
          <w:b/>
        </w:rPr>
        <w:t xml:space="preserve"> architecture or mechanical</w:t>
      </w:r>
    </w:p>
    <w:p w:rsidR="006267FA" w:rsidRDefault="006267FA" w:rsidP="006267FA">
      <w:pPr>
        <w:pStyle w:val="ListParagraph"/>
        <w:ind w:left="1800"/>
        <w:rPr>
          <w:b/>
        </w:rPr>
      </w:pPr>
    </w:p>
    <w:p w:rsidR="006267FA" w:rsidRPr="00CE721D" w:rsidRDefault="006267FA" w:rsidP="006267FA">
      <w:pPr>
        <w:jc w:val="center"/>
        <w:rPr>
          <w:b/>
        </w:rPr>
      </w:pPr>
      <w:r>
        <w:rPr>
          <w:noProof/>
          <w:lang w:val="en-GB" w:eastAsia="en-GB"/>
        </w:rPr>
        <w:drawing>
          <wp:inline distT="0" distB="0" distL="0" distR="0">
            <wp:extent cx="2727996" cy="287655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2727996" cy="2876550"/>
                    </a:xfrm>
                    <a:prstGeom prst="rect">
                      <a:avLst/>
                    </a:prstGeom>
                    <a:noFill/>
                    <a:ln w="9525">
                      <a:noFill/>
                      <a:miter lim="800000"/>
                      <a:headEnd/>
                      <a:tailEnd/>
                    </a:ln>
                  </pic:spPr>
                </pic:pic>
              </a:graphicData>
            </a:graphic>
          </wp:inline>
        </w:drawing>
      </w:r>
    </w:p>
    <w:p w:rsidR="006267FA" w:rsidRDefault="006267FA" w:rsidP="006267FA">
      <w:pPr>
        <w:pStyle w:val="ListParagraph"/>
        <w:ind w:left="1800"/>
        <w:rPr>
          <w:b/>
        </w:rPr>
      </w:pPr>
    </w:p>
    <w:p w:rsidR="006267FA" w:rsidRPr="00625562" w:rsidRDefault="006267FA" w:rsidP="00625562">
      <w:pPr>
        <w:rPr>
          <w:b/>
        </w:rPr>
      </w:pPr>
    </w:p>
    <w:p w:rsidR="006267FA" w:rsidRDefault="006267FA" w:rsidP="006267FA">
      <w:pPr>
        <w:pStyle w:val="ListParagraph"/>
        <w:ind w:left="1080"/>
        <w:rPr>
          <w:b/>
        </w:rPr>
      </w:pPr>
    </w:p>
    <w:p w:rsidR="006267FA" w:rsidRPr="00263486" w:rsidRDefault="006267FA" w:rsidP="00263486">
      <w:pPr>
        <w:rPr>
          <w:b/>
        </w:rPr>
      </w:pPr>
    </w:p>
    <w:p w:rsidR="006267FA" w:rsidRPr="005F1FBA" w:rsidRDefault="006267FA" w:rsidP="006267FA">
      <w:pPr>
        <w:jc w:val="center"/>
        <w:rPr>
          <w:b/>
        </w:rPr>
      </w:pPr>
    </w:p>
    <w:p w:rsidR="006267FA" w:rsidRDefault="006267FA" w:rsidP="00910CCB">
      <w:pPr>
        <w:pStyle w:val="ListParagraph"/>
        <w:numPr>
          <w:ilvl w:val="1"/>
          <w:numId w:val="32"/>
        </w:numPr>
        <w:rPr>
          <w:b/>
        </w:rPr>
      </w:pPr>
      <w:r>
        <w:rPr>
          <w:b/>
        </w:rPr>
        <w:t>Increase Hardware Acceleration</w:t>
      </w:r>
    </w:p>
    <w:p w:rsidR="006267FA" w:rsidRPr="003D64B7" w:rsidRDefault="006267FA" w:rsidP="006267FA">
      <w:pPr>
        <w:pStyle w:val="ListParagraph"/>
        <w:numPr>
          <w:ilvl w:val="2"/>
          <w:numId w:val="32"/>
        </w:numPr>
      </w:pPr>
      <w:r w:rsidRPr="003D64B7">
        <w:t>Type GRAPHICSCONFIG into command line</w:t>
      </w:r>
    </w:p>
    <w:p w:rsidR="006267FA" w:rsidRPr="003D64B7" w:rsidRDefault="006267FA" w:rsidP="006267FA">
      <w:pPr>
        <w:pStyle w:val="ListParagraph"/>
        <w:numPr>
          <w:ilvl w:val="2"/>
          <w:numId w:val="32"/>
        </w:numPr>
      </w:pPr>
      <w:r w:rsidRPr="003D64B7">
        <w:t>Check Enable Hardware Acceleration at the top</w:t>
      </w:r>
    </w:p>
    <w:p w:rsidR="006267FA" w:rsidRDefault="006267FA" w:rsidP="006267FA">
      <w:pPr>
        <w:pStyle w:val="ListParagraph"/>
        <w:ind w:left="1080"/>
        <w:rPr>
          <w:b/>
        </w:rPr>
      </w:pPr>
    </w:p>
    <w:p w:rsidR="006267FA" w:rsidRDefault="006267FA" w:rsidP="006267FA">
      <w:pPr>
        <w:pStyle w:val="ListParagraph"/>
        <w:ind w:left="1080"/>
        <w:rPr>
          <w:b/>
        </w:rPr>
      </w:pPr>
      <w:r>
        <w:rPr>
          <w:b/>
          <w:noProof/>
          <w:lang w:val="en-GB" w:eastAsia="en-GB"/>
        </w:rPr>
        <w:drawing>
          <wp:inline distT="0" distB="0" distL="0" distR="0">
            <wp:extent cx="1719863" cy="863276"/>
            <wp:effectExtent l="19050" t="0" r="0" b="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727910" cy="867315"/>
                    </a:xfrm>
                    <a:prstGeom prst="rect">
                      <a:avLst/>
                    </a:prstGeom>
                    <a:noFill/>
                    <a:ln w="9525">
                      <a:noFill/>
                      <a:miter lim="800000"/>
                      <a:headEnd/>
                      <a:tailEnd/>
                    </a:ln>
                  </pic:spPr>
                </pic:pic>
              </a:graphicData>
            </a:graphic>
          </wp:inline>
        </w:drawing>
      </w:r>
    </w:p>
    <w:p w:rsidR="006267FA" w:rsidRDefault="006267FA" w:rsidP="006267FA">
      <w:pPr>
        <w:pStyle w:val="ListParagraph"/>
        <w:ind w:left="1080"/>
        <w:rPr>
          <w:b/>
        </w:rPr>
      </w:pPr>
    </w:p>
    <w:p w:rsidR="006267FA" w:rsidRDefault="006267FA" w:rsidP="006267FA">
      <w:pPr>
        <w:pStyle w:val="ListParagraph"/>
        <w:ind w:left="1080"/>
        <w:rPr>
          <w:b/>
        </w:rPr>
      </w:pPr>
      <w:r>
        <w:rPr>
          <w:b/>
          <w:noProof/>
          <w:lang w:val="en-GB" w:eastAsia="en-GB"/>
        </w:rPr>
        <w:lastRenderedPageBreak/>
        <w:drawing>
          <wp:inline distT="0" distB="0" distL="0" distR="0">
            <wp:extent cx="1581423" cy="2881222"/>
            <wp:effectExtent l="19050" t="0" r="0" b="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1584612" cy="2887033"/>
                    </a:xfrm>
                    <a:prstGeom prst="rect">
                      <a:avLst/>
                    </a:prstGeom>
                    <a:noFill/>
                    <a:ln w="9525">
                      <a:noFill/>
                      <a:miter lim="800000"/>
                      <a:headEnd/>
                      <a:tailEnd/>
                    </a:ln>
                  </pic:spPr>
                </pic:pic>
              </a:graphicData>
            </a:graphic>
          </wp:inline>
        </w:drawing>
      </w:r>
    </w:p>
    <w:p w:rsidR="006267FA" w:rsidRPr="00DF2BBD" w:rsidRDefault="006267FA" w:rsidP="00F5185E">
      <w:pPr>
        <w:rPr>
          <w:b/>
        </w:rPr>
      </w:pPr>
    </w:p>
    <w:p w:rsidR="00020430" w:rsidRDefault="00F5185E" w:rsidP="006267FA">
      <w:pPr>
        <w:pStyle w:val="ListParagraph"/>
        <w:numPr>
          <w:ilvl w:val="1"/>
          <w:numId w:val="32"/>
        </w:numPr>
        <w:rPr>
          <w:b/>
        </w:rPr>
      </w:pPr>
      <w:r>
        <w:rPr>
          <w:b/>
        </w:rPr>
        <w:t>Set</w:t>
      </w:r>
      <w:r w:rsidR="00020430">
        <w:rPr>
          <w:b/>
        </w:rPr>
        <w:t xml:space="preserve"> AutoCAD Options with VLISP</w:t>
      </w:r>
    </w:p>
    <w:p w:rsidR="00020430" w:rsidRDefault="00020430" w:rsidP="00020430">
      <w:pPr>
        <w:pStyle w:val="ListParagraph"/>
        <w:numPr>
          <w:ilvl w:val="2"/>
          <w:numId w:val="32"/>
        </w:numPr>
      </w:pPr>
      <w:r w:rsidRPr="00F5185E">
        <w:t>Type VLISP into the AutoCAD command line</w:t>
      </w:r>
    </w:p>
    <w:p w:rsidR="008E0355" w:rsidRDefault="003A3BD4" w:rsidP="008E0355">
      <w:pPr>
        <w:pStyle w:val="ListParagraph"/>
        <w:numPr>
          <w:ilvl w:val="2"/>
          <w:numId w:val="32"/>
        </w:numPr>
      </w:pPr>
      <w:r>
        <w:t>Type Enter</w:t>
      </w:r>
    </w:p>
    <w:p w:rsidR="008E0355" w:rsidRDefault="008E0355" w:rsidP="008E0355">
      <w:r w:rsidRPr="008E0355">
        <w:rPr>
          <w:noProof/>
          <w:lang w:val="en-GB" w:eastAsia="en-GB"/>
        </w:rPr>
        <w:drawing>
          <wp:inline distT="0" distB="0" distL="0" distR="0">
            <wp:extent cx="5486400" cy="49847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498475"/>
                    </a:xfrm>
                    <a:prstGeom prst="rect">
                      <a:avLst/>
                    </a:prstGeom>
                    <a:noFill/>
                    <a:ln w="9525">
                      <a:noFill/>
                      <a:miter lim="800000"/>
                      <a:headEnd/>
                      <a:tailEnd/>
                    </a:ln>
                  </pic:spPr>
                </pic:pic>
              </a:graphicData>
            </a:graphic>
          </wp:inline>
        </w:drawing>
      </w:r>
    </w:p>
    <w:p w:rsidR="008E0355" w:rsidRPr="00F5185E" w:rsidRDefault="008E0355" w:rsidP="008E0355"/>
    <w:p w:rsidR="00F5185E" w:rsidRDefault="00F5185E" w:rsidP="00020430">
      <w:pPr>
        <w:pStyle w:val="ListParagraph"/>
        <w:numPr>
          <w:ilvl w:val="2"/>
          <w:numId w:val="32"/>
        </w:numPr>
      </w:pPr>
      <w:r w:rsidRPr="00F5185E">
        <w:t>The Visual Lisp Console will open up</w:t>
      </w:r>
    </w:p>
    <w:p w:rsidR="008E0355" w:rsidRDefault="008E0355" w:rsidP="008E0355">
      <w:pPr>
        <w:pStyle w:val="ListParagraph"/>
        <w:ind w:left="1080"/>
      </w:pPr>
    </w:p>
    <w:p w:rsidR="008E0355" w:rsidRPr="00F5185E" w:rsidRDefault="008E0355" w:rsidP="008E0355">
      <w:r w:rsidRPr="008E0355">
        <w:rPr>
          <w:noProof/>
          <w:lang w:val="en-GB" w:eastAsia="en-GB"/>
        </w:rPr>
        <w:drawing>
          <wp:inline distT="0" distB="0" distL="0" distR="0">
            <wp:extent cx="5486400" cy="105664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486400" cy="1056640"/>
                    </a:xfrm>
                    <a:prstGeom prst="rect">
                      <a:avLst/>
                    </a:prstGeom>
                    <a:noFill/>
                    <a:ln w="9525">
                      <a:noFill/>
                      <a:miter lim="800000"/>
                      <a:headEnd/>
                      <a:tailEnd/>
                    </a:ln>
                  </pic:spPr>
                </pic:pic>
              </a:graphicData>
            </a:graphic>
          </wp:inline>
        </w:drawing>
      </w:r>
    </w:p>
    <w:p w:rsidR="00F5185E" w:rsidRDefault="00F5185E" w:rsidP="00020430">
      <w:pPr>
        <w:pStyle w:val="ListParagraph"/>
        <w:numPr>
          <w:ilvl w:val="2"/>
          <w:numId w:val="32"/>
        </w:numPr>
      </w:pPr>
      <w:r w:rsidRPr="00F5185E">
        <w:t>Click file open on the left hand side</w:t>
      </w:r>
    </w:p>
    <w:p w:rsidR="008E0355" w:rsidRDefault="008E0355" w:rsidP="008E0355">
      <w:pPr>
        <w:pStyle w:val="ListParagraph"/>
        <w:ind w:left="1080"/>
      </w:pPr>
    </w:p>
    <w:p w:rsidR="008E0355" w:rsidRDefault="008E0355" w:rsidP="008E0355">
      <w:r w:rsidRPr="008E0355">
        <w:rPr>
          <w:noProof/>
          <w:lang w:val="en-GB" w:eastAsia="en-GB"/>
        </w:rPr>
        <w:drawing>
          <wp:inline distT="0" distB="0" distL="0" distR="0">
            <wp:extent cx="5486400" cy="2257425"/>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486400" cy="2257425"/>
                    </a:xfrm>
                    <a:prstGeom prst="rect">
                      <a:avLst/>
                    </a:prstGeom>
                    <a:noFill/>
                    <a:ln w="9525">
                      <a:noFill/>
                      <a:miter lim="800000"/>
                      <a:headEnd/>
                      <a:tailEnd/>
                    </a:ln>
                  </pic:spPr>
                </pic:pic>
              </a:graphicData>
            </a:graphic>
          </wp:inline>
        </w:drawing>
      </w:r>
    </w:p>
    <w:p w:rsidR="008E0355" w:rsidRDefault="008E0355" w:rsidP="008E0355"/>
    <w:p w:rsidR="008E0355" w:rsidRPr="00F5185E" w:rsidRDefault="003A3BD4" w:rsidP="008E0355">
      <w:pPr>
        <w:pStyle w:val="ListParagraph"/>
        <w:numPr>
          <w:ilvl w:val="2"/>
          <w:numId w:val="32"/>
        </w:numPr>
      </w:pPr>
      <w:r>
        <w:lastRenderedPageBreak/>
        <w:t>Open this file</w:t>
      </w:r>
    </w:p>
    <w:p w:rsidR="00F5185E" w:rsidRDefault="00F5185E" w:rsidP="00020430">
      <w:pPr>
        <w:pStyle w:val="ListParagraph"/>
        <w:numPr>
          <w:ilvl w:val="2"/>
          <w:numId w:val="32"/>
        </w:numPr>
      </w:pPr>
      <w:r w:rsidRPr="00F5185E">
        <w:t>C:\WS_Blocks\Default\LISP</w:t>
      </w:r>
      <w:r w:rsidR="003A3BD4">
        <w:t>\</w:t>
      </w:r>
      <w:r w:rsidR="003A3BD4" w:rsidRPr="003A3BD4">
        <w:t>acadoptions</w:t>
      </w:r>
      <w:r w:rsidR="003A3BD4">
        <w:t>.lsp</w:t>
      </w:r>
    </w:p>
    <w:p w:rsidR="008E0355" w:rsidRDefault="008E0355" w:rsidP="008E0355">
      <w:r w:rsidRPr="008E0355">
        <w:rPr>
          <w:noProof/>
          <w:lang w:val="en-GB" w:eastAsia="en-GB"/>
        </w:rPr>
        <w:drawing>
          <wp:inline distT="0" distB="0" distL="0" distR="0">
            <wp:extent cx="5474335" cy="365760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74335" cy="3657600"/>
                    </a:xfrm>
                    <a:prstGeom prst="rect">
                      <a:avLst/>
                    </a:prstGeom>
                    <a:noFill/>
                    <a:ln w="9525">
                      <a:noFill/>
                      <a:miter lim="800000"/>
                      <a:headEnd/>
                      <a:tailEnd/>
                    </a:ln>
                  </pic:spPr>
                </pic:pic>
              </a:graphicData>
            </a:graphic>
          </wp:inline>
        </w:drawing>
      </w:r>
    </w:p>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3A3BD4" w:rsidRDefault="003A3BD4" w:rsidP="00020430">
      <w:pPr>
        <w:pStyle w:val="ListParagraph"/>
        <w:numPr>
          <w:ilvl w:val="2"/>
          <w:numId w:val="32"/>
        </w:numPr>
      </w:pPr>
      <w:r>
        <w:lastRenderedPageBreak/>
        <w:t>Click the load into active window button, highlighted in red</w:t>
      </w:r>
    </w:p>
    <w:p w:rsidR="008E0355" w:rsidRDefault="008E0355" w:rsidP="008E0355">
      <w:pPr>
        <w:pStyle w:val="ListParagraph"/>
        <w:ind w:left="1080"/>
      </w:pPr>
    </w:p>
    <w:p w:rsidR="008E0355" w:rsidRDefault="008E0355" w:rsidP="008E0355">
      <w:r w:rsidRPr="008E0355">
        <w:rPr>
          <w:noProof/>
          <w:lang w:val="en-GB" w:eastAsia="en-GB"/>
        </w:rPr>
        <w:drawing>
          <wp:inline distT="0" distB="0" distL="0" distR="0">
            <wp:extent cx="5486400" cy="3301365"/>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86400" cy="3301365"/>
                    </a:xfrm>
                    <a:prstGeom prst="rect">
                      <a:avLst/>
                    </a:prstGeom>
                    <a:noFill/>
                    <a:ln w="9525">
                      <a:noFill/>
                      <a:miter lim="800000"/>
                      <a:headEnd/>
                      <a:tailEnd/>
                    </a:ln>
                  </pic:spPr>
                </pic:pic>
              </a:graphicData>
            </a:graphic>
          </wp:inline>
        </w:drawing>
      </w:r>
    </w:p>
    <w:p w:rsidR="008E0355" w:rsidRDefault="008E0355" w:rsidP="008E0355"/>
    <w:p w:rsidR="008E0355" w:rsidRDefault="008E0355" w:rsidP="008E0355"/>
    <w:p w:rsidR="008E0355" w:rsidRDefault="008E0355" w:rsidP="008E0355"/>
    <w:p w:rsidR="008E0355" w:rsidRDefault="008E0355" w:rsidP="008E0355">
      <w:r>
        <w:rPr>
          <w:noProof/>
          <w:lang w:val="en-GB" w:eastAsia="en-GB"/>
        </w:rPr>
        <w:drawing>
          <wp:inline distT="0" distB="0" distL="0" distR="0">
            <wp:extent cx="5474335" cy="2505710"/>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74335" cy="2505710"/>
                    </a:xfrm>
                    <a:prstGeom prst="rect">
                      <a:avLst/>
                    </a:prstGeom>
                    <a:noFill/>
                    <a:ln w="9525">
                      <a:noFill/>
                      <a:miter lim="800000"/>
                      <a:headEnd/>
                      <a:tailEnd/>
                    </a:ln>
                  </pic:spPr>
                </pic:pic>
              </a:graphicData>
            </a:graphic>
          </wp:inline>
        </w:drawing>
      </w:r>
    </w:p>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p w:rsidR="008E0355" w:rsidRDefault="008E0355" w:rsidP="008E0355">
      <w:r>
        <w:rPr>
          <w:noProof/>
          <w:lang w:val="en-GB" w:eastAsia="en-GB"/>
        </w:rPr>
        <w:lastRenderedPageBreak/>
        <w:drawing>
          <wp:inline distT="0" distB="0" distL="0" distR="0">
            <wp:extent cx="5474335" cy="80772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74335" cy="807720"/>
                    </a:xfrm>
                    <a:prstGeom prst="rect">
                      <a:avLst/>
                    </a:prstGeom>
                    <a:noFill/>
                    <a:ln w="9525">
                      <a:noFill/>
                      <a:miter lim="800000"/>
                      <a:headEnd/>
                      <a:tailEnd/>
                    </a:ln>
                  </pic:spPr>
                </pic:pic>
              </a:graphicData>
            </a:graphic>
          </wp:inline>
        </w:drawing>
      </w:r>
    </w:p>
    <w:p w:rsidR="008E0355" w:rsidRDefault="008E0355" w:rsidP="008E0355"/>
    <w:p w:rsidR="008E0355" w:rsidRDefault="008E0355" w:rsidP="008E0355">
      <w:pPr>
        <w:pStyle w:val="ListParagraph"/>
        <w:numPr>
          <w:ilvl w:val="2"/>
          <w:numId w:val="36"/>
        </w:numPr>
      </w:pPr>
      <w:r>
        <w:t>Go back to the AutoCAD command line, by clicking close in the top right</w:t>
      </w:r>
    </w:p>
    <w:p w:rsidR="008E0355" w:rsidRDefault="008E0355" w:rsidP="008E0355"/>
    <w:p w:rsidR="008E0355" w:rsidRDefault="008E0355" w:rsidP="008E0355"/>
    <w:p w:rsidR="008E0355" w:rsidRDefault="008E0355" w:rsidP="008E0355"/>
    <w:p w:rsidR="003A3BD4" w:rsidRDefault="003A3BD4" w:rsidP="008E0355">
      <w:pPr>
        <w:pStyle w:val="ListParagraph"/>
        <w:numPr>
          <w:ilvl w:val="2"/>
          <w:numId w:val="36"/>
        </w:numPr>
      </w:pPr>
      <w:r>
        <w:t>Type ACADOPTIONS</w:t>
      </w:r>
    </w:p>
    <w:p w:rsidR="003A3BD4" w:rsidRDefault="003A3BD4" w:rsidP="008E0355">
      <w:pPr>
        <w:pStyle w:val="ListParagraph"/>
        <w:numPr>
          <w:ilvl w:val="2"/>
          <w:numId w:val="36"/>
        </w:numPr>
      </w:pPr>
      <w:r>
        <w:t>Type Enter</w:t>
      </w:r>
    </w:p>
    <w:p w:rsidR="00625562" w:rsidRDefault="00625562" w:rsidP="008E0355">
      <w:pPr>
        <w:pStyle w:val="ListParagraph"/>
        <w:numPr>
          <w:ilvl w:val="2"/>
          <w:numId w:val="36"/>
        </w:numPr>
      </w:pPr>
      <w:r>
        <w:t>Close AutoCAD and re-open</w:t>
      </w:r>
    </w:p>
    <w:p w:rsidR="00F5185E" w:rsidRPr="008E0355" w:rsidRDefault="00625562" w:rsidP="008E0355">
      <w:pPr>
        <w:pStyle w:val="ListParagraph"/>
        <w:numPr>
          <w:ilvl w:val="2"/>
          <w:numId w:val="36"/>
        </w:numPr>
      </w:pPr>
      <w:r>
        <w:t>This will load the tool palettes automatically if they are saved in the workspac</w:t>
      </w:r>
      <w:r w:rsidR="008E0355">
        <w:t>e</w:t>
      </w:r>
    </w:p>
    <w:p w:rsidR="00F5185E" w:rsidRDefault="00F5185E" w:rsidP="00F5185E">
      <w:pPr>
        <w:rPr>
          <w:b/>
        </w:rPr>
      </w:pPr>
    </w:p>
    <w:p w:rsidR="00F5185E" w:rsidRDefault="00F5185E" w:rsidP="00F5185E">
      <w:pPr>
        <w:rPr>
          <w:b/>
        </w:rPr>
      </w:pPr>
      <w:r>
        <w:rPr>
          <w:b/>
          <w:noProof/>
          <w:lang w:val="en-GB" w:eastAsia="en-GB"/>
        </w:rPr>
        <w:drawing>
          <wp:inline distT="0" distB="0" distL="0" distR="0">
            <wp:extent cx="5267494" cy="1546021"/>
            <wp:effectExtent l="19050" t="0" r="9356"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268174" cy="1546221"/>
                    </a:xfrm>
                    <a:prstGeom prst="rect">
                      <a:avLst/>
                    </a:prstGeom>
                    <a:noFill/>
                    <a:ln w="9525">
                      <a:noFill/>
                      <a:miter lim="800000"/>
                      <a:headEnd/>
                      <a:tailEnd/>
                    </a:ln>
                  </pic:spPr>
                </pic:pic>
              </a:graphicData>
            </a:graphic>
          </wp:inline>
        </w:drawing>
      </w: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8E0355" w:rsidRDefault="008E0355" w:rsidP="00F5185E">
      <w:pPr>
        <w:rPr>
          <w:b/>
        </w:rPr>
      </w:pPr>
    </w:p>
    <w:p w:rsidR="00F5185E" w:rsidRPr="00F5185E" w:rsidRDefault="00F5185E" w:rsidP="00F5185E">
      <w:pPr>
        <w:rPr>
          <w:b/>
        </w:rPr>
      </w:pPr>
    </w:p>
    <w:p w:rsidR="006267FA" w:rsidRDefault="0030205F" w:rsidP="008E0355">
      <w:pPr>
        <w:pStyle w:val="ListParagraph"/>
        <w:numPr>
          <w:ilvl w:val="1"/>
          <w:numId w:val="36"/>
        </w:numPr>
        <w:rPr>
          <w:b/>
        </w:rPr>
      </w:pPr>
      <w:r>
        <w:rPr>
          <w:b/>
        </w:rPr>
        <w:lastRenderedPageBreak/>
        <w:t>Import Palettes</w:t>
      </w:r>
    </w:p>
    <w:p w:rsidR="009A23C1" w:rsidRDefault="009A23C1" w:rsidP="008E0355">
      <w:pPr>
        <w:pStyle w:val="ListParagraph"/>
        <w:numPr>
          <w:ilvl w:val="2"/>
          <w:numId w:val="36"/>
        </w:numPr>
      </w:pPr>
      <w:r>
        <w:t>Re-open AutoCAD</w:t>
      </w:r>
    </w:p>
    <w:p w:rsidR="006267FA" w:rsidRPr="00693B5C" w:rsidRDefault="006267FA" w:rsidP="008E0355">
      <w:pPr>
        <w:pStyle w:val="ListParagraph"/>
        <w:numPr>
          <w:ilvl w:val="2"/>
          <w:numId w:val="36"/>
        </w:numPr>
      </w:pPr>
      <w:r w:rsidRPr="00693B5C">
        <w:t>Make sure</w:t>
      </w:r>
      <w:r>
        <w:t xml:space="preserve"> tool palettes are displayed (on the right hand side)</w:t>
      </w:r>
    </w:p>
    <w:p w:rsidR="006267FA" w:rsidRPr="00693B5C" w:rsidRDefault="006267FA" w:rsidP="008E0355">
      <w:pPr>
        <w:pStyle w:val="ListParagraph"/>
        <w:numPr>
          <w:ilvl w:val="2"/>
          <w:numId w:val="36"/>
        </w:numPr>
      </w:pPr>
      <w:r>
        <w:t>Use  (c</w:t>
      </w:r>
      <w:r w:rsidRPr="00693B5C">
        <w:t>trl + 3)</w:t>
      </w:r>
      <w:r>
        <w:t xml:space="preserve"> command to toggle the tool palette visibility if it is hidden</w:t>
      </w:r>
    </w:p>
    <w:p w:rsidR="006267FA" w:rsidRPr="00693B5C" w:rsidRDefault="006267FA" w:rsidP="008E0355">
      <w:pPr>
        <w:pStyle w:val="ListParagraph"/>
        <w:numPr>
          <w:ilvl w:val="2"/>
          <w:numId w:val="36"/>
        </w:numPr>
      </w:pPr>
      <w:r w:rsidRPr="00693B5C">
        <w:t>Hover over the palette bar to open the fly away window</w:t>
      </w:r>
    </w:p>
    <w:p w:rsidR="006267FA" w:rsidRPr="00693B5C" w:rsidRDefault="006267FA" w:rsidP="008E0355">
      <w:pPr>
        <w:pStyle w:val="ListParagraph"/>
        <w:numPr>
          <w:ilvl w:val="2"/>
          <w:numId w:val="36"/>
        </w:numPr>
      </w:pPr>
      <w:r w:rsidRPr="00693B5C">
        <w:t>Right click on the fly away window</w:t>
      </w:r>
    </w:p>
    <w:p w:rsidR="006267FA" w:rsidRDefault="006267FA" w:rsidP="008E0355">
      <w:pPr>
        <w:pStyle w:val="ListParagraph"/>
        <w:numPr>
          <w:ilvl w:val="2"/>
          <w:numId w:val="36"/>
        </w:numPr>
      </w:pPr>
      <w:r w:rsidRPr="00693B5C">
        <w:t>Select customize palette</w:t>
      </w:r>
    </w:p>
    <w:p w:rsidR="006267FA" w:rsidRDefault="006267FA" w:rsidP="006267FA">
      <w:pPr>
        <w:pStyle w:val="ListParagraph"/>
        <w:ind w:left="1080"/>
        <w:rPr>
          <w:b/>
        </w:rPr>
      </w:pPr>
    </w:p>
    <w:p w:rsidR="006267FA" w:rsidRDefault="006267FA" w:rsidP="006267FA">
      <w:pPr>
        <w:jc w:val="center"/>
        <w:rPr>
          <w:b/>
        </w:rPr>
      </w:pPr>
      <w:r>
        <w:rPr>
          <w:noProof/>
          <w:lang w:val="en-GB" w:eastAsia="en-GB"/>
        </w:rPr>
        <w:drawing>
          <wp:inline distT="0" distB="0" distL="0" distR="0">
            <wp:extent cx="5276519" cy="2512612"/>
            <wp:effectExtent l="19050" t="0" r="33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14363"/>
                    <a:stretch>
                      <a:fillRect/>
                    </a:stretch>
                  </pic:blipFill>
                  <pic:spPr bwMode="auto">
                    <a:xfrm>
                      <a:off x="0" y="0"/>
                      <a:ext cx="5276519" cy="2512612"/>
                    </a:xfrm>
                    <a:prstGeom prst="rect">
                      <a:avLst/>
                    </a:prstGeom>
                    <a:noFill/>
                    <a:ln w="9525">
                      <a:noFill/>
                      <a:miter lim="800000"/>
                      <a:headEnd/>
                      <a:tailEnd/>
                    </a:ln>
                  </pic:spPr>
                </pic:pic>
              </a:graphicData>
            </a:graphic>
          </wp:inline>
        </w:drawing>
      </w:r>
    </w:p>
    <w:p w:rsidR="006267FA" w:rsidRDefault="006267FA" w:rsidP="006267FA">
      <w:pPr>
        <w:jc w:val="center"/>
        <w:rPr>
          <w:b/>
        </w:rPr>
      </w:pPr>
    </w:p>
    <w:p w:rsidR="006267FA" w:rsidRDefault="006267FA" w:rsidP="006267FA">
      <w:pPr>
        <w:jc w:val="center"/>
        <w:rPr>
          <w:b/>
        </w:rPr>
      </w:pPr>
      <w:r>
        <w:rPr>
          <w:b/>
          <w:noProof/>
          <w:lang w:val="en-GB" w:eastAsia="en-GB"/>
        </w:rPr>
        <w:drawing>
          <wp:inline distT="0" distB="0" distL="0" distR="0">
            <wp:extent cx="5287341" cy="2496710"/>
            <wp:effectExtent l="19050" t="0" r="8559"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14441"/>
                    <a:stretch>
                      <a:fillRect/>
                    </a:stretch>
                  </pic:blipFill>
                  <pic:spPr bwMode="auto">
                    <a:xfrm>
                      <a:off x="0" y="0"/>
                      <a:ext cx="5287341" cy="2496710"/>
                    </a:xfrm>
                    <a:prstGeom prst="rect">
                      <a:avLst/>
                    </a:prstGeom>
                    <a:noFill/>
                    <a:ln w="9525">
                      <a:noFill/>
                      <a:miter lim="800000"/>
                      <a:headEnd/>
                      <a:tailEnd/>
                    </a:ln>
                  </pic:spPr>
                </pic:pic>
              </a:graphicData>
            </a:graphic>
          </wp:inline>
        </w:drawing>
      </w:r>
    </w:p>
    <w:p w:rsidR="006267FA" w:rsidRDefault="006267FA" w:rsidP="006267FA">
      <w:pPr>
        <w:jc w:val="center"/>
        <w:rPr>
          <w:b/>
        </w:rPr>
      </w:pPr>
    </w:p>
    <w:p w:rsidR="006267FA" w:rsidRDefault="006267FA" w:rsidP="006267FA">
      <w:pPr>
        <w:jc w:val="center"/>
        <w:rPr>
          <w:b/>
        </w:rPr>
      </w:pPr>
      <w:r>
        <w:rPr>
          <w:b/>
          <w:noProof/>
          <w:lang w:val="en-GB" w:eastAsia="en-GB"/>
        </w:rPr>
        <w:lastRenderedPageBreak/>
        <w:drawing>
          <wp:inline distT="0" distB="0" distL="0" distR="0">
            <wp:extent cx="5354127" cy="25046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13699"/>
                    <a:stretch>
                      <a:fillRect/>
                    </a:stretch>
                  </pic:blipFill>
                  <pic:spPr bwMode="auto">
                    <a:xfrm>
                      <a:off x="0" y="0"/>
                      <a:ext cx="5354127" cy="2504661"/>
                    </a:xfrm>
                    <a:prstGeom prst="rect">
                      <a:avLst/>
                    </a:prstGeom>
                    <a:noFill/>
                    <a:ln w="9525">
                      <a:noFill/>
                      <a:miter lim="800000"/>
                      <a:headEnd/>
                      <a:tailEnd/>
                    </a:ln>
                  </pic:spPr>
                </pic:pic>
              </a:graphicData>
            </a:graphic>
          </wp:inline>
        </w:drawing>
      </w:r>
    </w:p>
    <w:p w:rsidR="006267FA" w:rsidRDefault="006267FA" w:rsidP="006267FA">
      <w:pPr>
        <w:jc w:val="center"/>
        <w:rPr>
          <w:b/>
        </w:rPr>
      </w:pPr>
    </w:p>
    <w:p w:rsidR="006267FA" w:rsidRDefault="006267FA" w:rsidP="006267FA">
      <w:pPr>
        <w:jc w:val="center"/>
        <w:rPr>
          <w:b/>
        </w:rPr>
      </w:pPr>
      <w:r>
        <w:rPr>
          <w:b/>
          <w:noProof/>
          <w:lang w:val="en-GB" w:eastAsia="en-GB"/>
        </w:rPr>
        <w:drawing>
          <wp:inline distT="0" distB="0" distL="0" distR="0">
            <wp:extent cx="5227237" cy="2449002"/>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13239"/>
                    <a:stretch>
                      <a:fillRect/>
                    </a:stretch>
                  </pic:blipFill>
                  <pic:spPr bwMode="auto">
                    <a:xfrm>
                      <a:off x="0" y="0"/>
                      <a:ext cx="5227237" cy="2449002"/>
                    </a:xfrm>
                    <a:prstGeom prst="rect">
                      <a:avLst/>
                    </a:prstGeom>
                    <a:noFill/>
                    <a:ln w="9525">
                      <a:noFill/>
                      <a:miter lim="800000"/>
                      <a:headEnd/>
                      <a:tailEnd/>
                    </a:ln>
                  </pic:spPr>
                </pic:pic>
              </a:graphicData>
            </a:graphic>
          </wp:inline>
        </w:drawing>
      </w: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pStyle w:val="ListParagraph"/>
        <w:numPr>
          <w:ilvl w:val="2"/>
          <w:numId w:val="33"/>
        </w:numPr>
      </w:pPr>
      <w:r>
        <w:t>On the left hand side there is a dialog box showing all available tool palettes</w:t>
      </w:r>
    </w:p>
    <w:p w:rsidR="006267FA" w:rsidRDefault="006267FA" w:rsidP="006267FA">
      <w:pPr>
        <w:pStyle w:val="ListParagraph"/>
        <w:numPr>
          <w:ilvl w:val="2"/>
          <w:numId w:val="33"/>
        </w:numPr>
      </w:pPr>
      <w:r>
        <w:t xml:space="preserve">Delete all the default AutoCAD tool palettes (Modeling, Constraints, </w:t>
      </w:r>
      <w:proofErr w:type="spellStart"/>
      <w:proofErr w:type="gramStart"/>
      <w:r>
        <w:t>ect</w:t>
      </w:r>
      <w:proofErr w:type="spellEnd"/>
      <w:proofErr w:type="gramEnd"/>
      <w:r>
        <w:t>.)</w:t>
      </w:r>
    </w:p>
    <w:p w:rsidR="006267FA" w:rsidRDefault="006267FA" w:rsidP="006267FA">
      <w:pPr>
        <w:pStyle w:val="ListParagraph"/>
        <w:numPr>
          <w:ilvl w:val="2"/>
          <w:numId w:val="33"/>
        </w:numPr>
      </w:pPr>
      <w:r>
        <w:t>Leave all the Lighting Controls tool palettes</w:t>
      </w:r>
    </w:p>
    <w:p w:rsidR="006267FA" w:rsidRDefault="006267FA" w:rsidP="006267FA">
      <w:pPr>
        <w:pStyle w:val="ListParagraph"/>
        <w:numPr>
          <w:ilvl w:val="2"/>
          <w:numId w:val="33"/>
        </w:numPr>
      </w:pPr>
      <w:r>
        <w:t xml:space="preserve">Full list here -&gt; </w:t>
      </w:r>
      <w:r w:rsidR="00FD7EC4" w:rsidRPr="00FD7EC4">
        <w:t>C:\WS_Blocks\Default\ToolPallete\Palettes</w:t>
      </w:r>
    </w:p>
    <w:p w:rsidR="006267FA" w:rsidRDefault="006267FA" w:rsidP="006267FA">
      <w:pPr>
        <w:jc w:val="center"/>
        <w:rPr>
          <w:b/>
        </w:rPr>
      </w:pPr>
    </w:p>
    <w:p w:rsidR="006267FA" w:rsidRDefault="006267FA" w:rsidP="006267FA">
      <w:pPr>
        <w:jc w:val="center"/>
        <w:rPr>
          <w:b/>
        </w:rPr>
      </w:pPr>
      <w:r>
        <w:rPr>
          <w:b/>
          <w:noProof/>
          <w:lang w:val="en-GB" w:eastAsia="en-GB"/>
        </w:rPr>
        <w:lastRenderedPageBreak/>
        <w:drawing>
          <wp:inline distT="0" distB="0" distL="0" distR="0">
            <wp:extent cx="2978150" cy="255270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2982059" cy="2556050"/>
                    </a:xfrm>
                    <a:prstGeom prst="rect">
                      <a:avLst/>
                    </a:prstGeom>
                    <a:noFill/>
                    <a:ln w="9525">
                      <a:noFill/>
                      <a:miter lim="800000"/>
                      <a:headEnd/>
                      <a:tailEnd/>
                    </a:ln>
                  </pic:spPr>
                </pic:pic>
              </a:graphicData>
            </a:graphic>
          </wp:inline>
        </w:drawing>
      </w:r>
    </w:p>
    <w:p w:rsidR="006267FA" w:rsidRDefault="006267FA" w:rsidP="006267FA">
      <w:pPr>
        <w:jc w:val="center"/>
        <w:rPr>
          <w:b/>
        </w:rPr>
      </w:pPr>
    </w:p>
    <w:p w:rsidR="006267FA" w:rsidRDefault="006267FA" w:rsidP="006267FA">
      <w:pPr>
        <w:jc w:val="center"/>
        <w:rPr>
          <w:b/>
        </w:rPr>
      </w:pPr>
      <w:r>
        <w:rPr>
          <w:b/>
          <w:noProof/>
          <w:lang w:val="en-GB" w:eastAsia="en-GB"/>
        </w:rPr>
        <w:drawing>
          <wp:inline distT="0" distB="0" distL="0" distR="0">
            <wp:extent cx="2981209" cy="24860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2981209" cy="2486025"/>
                    </a:xfrm>
                    <a:prstGeom prst="rect">
                      <a:avLst/>
                    </a:prstGeom>
                    <a:noFill/>
                    <a:ln w="9525">
                      <a:noFill/>
                      <a:miter lim="800000"/>
                      <a:headEnd/>
                      <a:tailEnd/>
                    </a:ln>
                  </pic:spPr>
                </pic:pic>
              </a:graphicData>
            </a:graphic>
          </wp:inline>
        </w:drawing>
      </w: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6267FA" w:rsidRDefault="006267FA" w:rsidP="006267FA">
      <w:pPr>
        <w:jc w:val="center"/>
        <w:rPr>
          <w:b/>
        </w:rPr>
      </w:pPr>
    </w:p>
    <w:p w:rsidR="00FD7EC4" w:rsidRDefault="00FD7EC4" w:rsidP="006267FA">
      <w:pPr>
        <w:jc w:val="center"/>
        <w:rPr>
          <w:b/>
        </w:rPr>
      </w:pPr>
    </w:p>
    <w:p w:rsidR="00FD7EC4" w:rsidRDefault="00FD7EC4" w:rsidP="006267FA">
      <w:pPr>
        <w:jc w:val="center"/>
        <w:rPr>
          <w:b/>
        </w:rPr>
      </w:pPr>
    </w:p>
    <w:p w:rsidR="00FD7EC4" w:rsidRDefault="00FD7EC4" w:rsidP="006267FA">
      <w:pPr>
        <w:jc w:val="center"/>
        <w:rPr>
          <w:b/>
        </w:rPr>
      </w:pPr>
    </w:p>
    <w:p w:rsidR="00FD7EC4" w:rsidRDefault="00FD7EC4" w:rsidP="006267FA">
      <w:pPr>
        <w:jc w:val="center"/>
        <w:rPr>
          <w:b/>
        </w:rPr>
      </w:pPr>
    </w:p>
    <w:p w:rsidR="00FD7EC4" w:rsidRDefault="00FD7EC4" w:rsidP="006267FA">
      <w:pPr>
        <w:jc w:val="center"/>
        <w:rPr>
          <w:b/>
        </w:rPr>
      </w:pPr>
    </w:p>
    <w:p w:rsidR="006267FA" w:rsidRDefault="006267FA" w:rsidP="006267FA">
      <w:pPr>
        <w:jc w:val="center"/>
        <w:rPr>
          <w:b/>
        </w:rPr>
      </w:pPr>
    </w:p>
    <w:p w:rsidR="006267FA" w:rsidRDefault="006267FA" w:rsidP="006267FA">
      <w:pPr>
        <w:pStyle w:val="ListParagraph"/>
        <w:numPr>
          <w:ilvl w:val="2"/>
          <w:numId w:val="34"/>
        </w:numPr>
      </w:pPr>
      <w:r>
        <w:lastRenderedPageBreak/>
        <w:t>On the right hand side there is a dialog box to import tool palettes groups</w:t>
      </w:r>
    </w:p>
    <w:p w:rsidR="006267FA" w:rsidRDefault="006267FA" w:rsidP="006267FA">
      <w:pPr>
        <w:pStyle w:val="ListParagraph"/>
        <w:numPr>
          <w:ilvl w:val="2"/>
          <w:numId w:val="34"/>
        </w:numPr>
      </w:pPr>
      <w:r>
        <w:t>Right click</w:t>
      </w:r>
    </w:p>
    <w:p w:rsidR="006267FA" w:rsidRDefault="006267FA" w:rsidP="006267FA">
      <w:pPr>
        <w:pStyle w:val="ListParagraph"/>
        <w:numPr>
          <w:ilvl w:val="2"/>
          <w:numId w:val="34"/>
        </w:numPr>
      </w:pPr>
      <w:r>
        <w:t>Select import</w:t>
      </w:r>
    </w:p>
    <w:p w:rsidR="006267FA" w:rsidRDefault="006267FA" w:rsidP="006267FA">
      <w:pPr>
        <w:pStyle w:val="ListParagraph"/>
        <w:numPr>
          <w:ilvl w:val="2"/>
          <w:numId w:val="34"/>
        </w:numPr>
      </w:pPr>
      <w:r>
        <w:t xml:space="preserve">Select </w:t>
      </w:r>
      <w:r w:rsidR="00FD7EC4">
        <w:t>both these groups.</w:t>
      </w:r>
    </w:p>
    <w:p w:rsidR="00811C3A" w:rsidRDefault="00FD7EC4" w:rsidP="006267FA">
      <w:pPr>
        <w:pStyle w:val="ListParagraph"/>
        <w:numPr>
          <w:ilvl w:val="2"/>
          <w:numId w:val="34"/>
        </w:numPr>
      </w:pPr>
      <w:r>
        <w:t>Found here:</w:t>
      </w:r>
    </w:p>
    <w:p w:rsidR="006267FA" w:rsidRDefault="00FD7EC4" w:rsidP="006267FA">
      <w:pPr>
        <w:pStyle w:val="ListParagraph"/>
        <w:numPr>
          <w:ilvl w:val="2"/>
          <w:numId w:val="34"/>
        </w:numPr>
      </w:pPr>
      <w:r w:rsidRPr="00FD7EC4">
        <w:t>C:\WS_Blocks\Default\ToolPallete\Palettes</w:t>
      </w:r>
    </w:p>
    <w:p w:rsidR="00FD7EC4" w:rsidRDefault="00FD7EC4" w:rsidP="00FD7EC4">
      <w:pPr>
        <w:pStyle w:val="ListParagraph"/>
        <w:numPr>
          <w:ilvl w:val="2"/>
          <w:numId w:val="34"/>
        </w:numPr>
      </w:pPr>
      <w:r>
        <w:t>Default Palette Group.xpg</w:t>
      </w:r>
    </w:p>
    <w:p w:rsidR="006267FA" w:rsidRDefault="00FD7EC4" w:rsidP="00FD7EC4">
      <w:pPr>
        <w:pStyle w:val="ListParagraph"/>
        <w:numPr>
          <w:ilvl w:val="2"/>
          <w:numId w:val="34"/>
        </w:numPr>
      </w:pPr>
      <w:r w:rsidRPr="00FD7EC4">
        <w:t>C:\WS_Blocks\Custom\ToolPallete\Palettes</w:t>
      </w:r>
    </w:p>
    <w:p w:rsidR="00FD7EC4" w:rsidRDefault="00FD7EC4" w:rsidP="00FD7EC4">
      <w:pPr>
        <w:pStyle w:val="ListParagraph"/>
        <w:numPr>
          <w:ilvl w:val="2"/>
          <w:numId w:val="34"/>
        </w:numPr>
      </w:pPr>
      <w:r w:rsidRPr="00FD7EC4">
        <w:t>Custom Palette Group</w:t>
      </w:r>
      <w:r>
        <w:t>.xpg</w:t>
      </w:r>
    </w:p>
    <w:p w:rsidR="00FD7EC4" w:rsidRPr="00FD7EC4" w:rsidRDefault="00FD7EC4" w:rsidP="00FD7EC4">
      <w:pPr>
        <w:pStyle w:val="ListParagraph"/>
        <w:ind w:left="1080"/>
      </w:pPr>
    </w:p>
    <w:p w:rsidR="006267FA" w:rsidRDefault="006267FA" w:rsidP="006267FA">
      <w:pPr>
        <w:jc w:val="center"/>
        <w:rPr>
          <w:b/>
        </w:rPr>
      </w:pPr>
      <w:r>
        <w:rPr>
          <w:b/>
          <w:noProof/>
          <w:lang w:val="en-GB" w:eastAsia="en-GB"/>
        </w:rPr>
        <w:drawing>
          <wp:inline distT="0" distB="0" distL="0" distR="0">
            <wp:extent cx="2873829" cy="2463732"/>
            <wp:effectExtent l="19050" t="0" r="2721"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879609" cy="2468687"/>
                    </a:xfrm>
                    <a:prstGeom prst="rect">
                      <a:avLst/>
                    </a:prstGeom>
                    <a:noFill/>
                    <a:ln w="9525">
                      <a:noFill/>
                      <a:miter lim="800000"/>
                      <a:headEnd/>
                      <a:tailEnd/>
                    </a:ln>
                  </pic:spPr>
                </pic:pic>
              </a:graphicData>
            </a:graphic>
          </wp:inline>
        </w:drawing>
      </w:r>
    </w:p>
    <w:p w:rsidR="006267FA" w:rsidRDefault="006267FA" w:rsidP="006267FA">
      <w:pPr>
        <w:jc w:val="center"/>
        <w:rPr>
          <w:b/>
        </w:rPr>
      </w:pPr>
    </w:p>
    <w:p w:rsidR="006267FA" w:rsidRDefault="006267FA" w:rsidP="006267FA">
      <w:pPr>
        <w:jc w:val="center"/>
        <w:rPr>
          <w:b/>
        </w:rPr>
      </w:pPr>
    </w:p>
    <w:p w:rsidR="006267FA" w:rsidRDefault="00AE4003" w:rsidP="006267FA">
      <w:pPr>
        <w:jc w:val="center"/>
        <w:rPr>
          <w:b/>
        </w:rPr>
      </w:pPr>
      <w:r>
        <w:rPr>
          <w:b/>
          <w:noProof/>
          <w:lang w:val="en-GB" w:eastAsia="en-GB"/>
        </w:rPr>
        <w:drawing>
          <wp:inline distT="0" distB="0" distL="0" distR="0">
            <wp:extent cx="2854779" cy="1785889"/>
            <wp:effectExtent l="19050" t="0" r="2721"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855517" cy="1786351"/>
                    </a:xfrm>
                    <a:prstGeom prst="rect">
                      <a:avLst/>
                    </a:prstGeom>
                    <a:noFill/>
                    <a:ln w="9525">
                      <a:noFill/>
                      <a:miter lim="800000"/>
                      <a:headEnd/>
                      <a:tailEnd/>
                    </a:ln>
                  </pic:spPr>
                </pic:pic>
              </a:graphicData>
            </a:graphic>
          </wp:inline>
        </w:drawing>
      </w:r>
    </w:p>
    <w:p w:rsidR="00AE4003" w:rsidRDefault="00AE4003" w:rsidP="006267FA">
      <w:pPr>
        <w:jc w:val="center"/>
        <w:rPr>
          <w:b/>
        </w:rPr>
      </w:pPr>
    </w:p>
    <w:p w:rsidR="00AE4003" w:rsidRDefault="00AE4003" w:rsidP="006267FA">
      <w:pPr>
        <w:jc w:val="center"/>
        <w:rPr>
          <w:b/>
        </w:rPr>
      </w:pPr>
      <w:r>
        <w:rPr>
          <w:b/>
          <w:noProof/>
          <w:lang w:val="en-GB" w:eastAsia="en-GB"/>
        </w:rPr>
        <w:drawing>
          <wp:inline distT="0" distB="0" distL="0" distR="0">
            <wp:extent cx="2992819" cy="1888177"/>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998163" cy="1891549"/>
                    </a:xfrm>
                    <a:prstGeom prst="rect">
                      <a:avLst/>
                    </a:prstGeom>
                    <a:noFill/>
                    <a:ln w="9525">
                      <a:noFill/>
                      <a:miter lim="800000"/>
                      <a:headEnd/>
                      <a:tailEnd/>
                    </a:ln>
                  </pic:spPr>
                </pic:pic>
              </a:graphicData>
            </a:graphic>
          </wp:inline>
        </w:drawing>
      </w:r>
    </w:p>
    <w:p w:rsidR="006267FA" w:rsidRDefault="00910CCB" w:rsidP="006267FA">
      <w:pPr>
        <w:jc w:val="center"/>
        <w:rPr>
          <w:b/>
        </w:rPr>
      </w:pPr>
      <w:r>
        <w:rPr>
          <w:b/>
          <w:noProof/>
          <w:lang w:val="en-GB" w:eastAsia="en-GB"/>
        </w:rPr>
        <w:lastRenderedPageBreak/>
        <w:drawing>
          <wp:inline distT="0" distB="0" distL="0" distR="0">
            <wp:extent cx="4880610" cy="3930650"/>
            <wp:effectExtent l="1905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4880610" cy="3930650"/>
                    </a:xfrm>
                    <a:prstGeom prst="rect">
                      <a:avLst/>
                    </a:prstGeom>
                    <a:noFill/>
                    <a:ln w="9525">
                      <a:noFill/>
                      <a:miter lim="800000"/>
                      <a:headEnd/>
                      <a:tailEnd/>
                    </a:ln>
                  </pic:spPr>
                </pic:pic>
              </a:graphicData>
            </a:graphic>
          </wp:inline>
        </w:drawing>
      </w:r>
    </w:p>
    <w:p w:rsidR="006267FA" w:rsidRPr="003F54F5" w:rsidRDefault="006267FA" w:rsidP="00910CCB">
      <w:pPr>
        <w:rPr>
          <w:b/>
        </w:rPr>
      </w:pPr>
    </w:p>
    <w:p w:rsidR="006267FA" w:rsidRDefault="006267FA" w:rsidP="006267FA">
      <w:pPr>
        <w:pStyle w:val="ListParagraph"/>
        <w:ind w:left="1080"/>
        <w:rPr>
          <w:b/>
        </w:rPr>
      </w:pPr>
    </w:p>
    <w:p w:rsidR="006267FA" w:rsidRPr="000306B7" w:rsidRDefault="006267FA" w:rsidP="001F4715">
      <w:pPr>
        <w:pStyle w:val="ListParagraph"/>
        <w:numPr>
          <w:ilvl w:val="1"/>
          <w:numId w:val="35"/>
        </w:numPr>
        <w:rPr>
          <w:b/>
        </w:rPr>
      </w:pPr>
      <w:r>
        <w:rPr>
          <w:b/>
        </w:rPr>
        <w:t>Setup Complete</w:t>
      </w:r>
    </w:p>
    <w:p w:rsidR="006267FA" w:rsidRDefault="006267FA" w:rsidP="006267FA">
      <w:pPr>
        <w:pStyle w:val="Heading2"/>
        <w:numPr>
          <w:ilvl w:val="0"/>
          <w:numId w:val="18"/>
        </w:numPr>
      </w:pPr>
      <w:r>
        <w:t>Lisp Routines</w:t>
      </w:r>
    </w:p>
    <w:p w:rsidR="006267FA" w:rsidRPr="00BA2252" w:rsidRDefault="006267FA" w:rsidP="006267FA"/>
    <w:p w:rsidR="006267FA" w:rsidRPr="00BA2252" w:rsidRDefault="006267FA" w:rsidP="006267FA">
      <w:pPr>
        <w:pStyle w:val="ListParagraph"/>
        <w:numPr>
          <w:ilvl w:val="1"/>
          <w:numId w:val="18"/>
        </w:numPr>
        <w:ind w:left="720"/>
      </w:pPr>
      <w:r w:rsidRPr="00BA2252">
        <w:t>Type WS followed by enter into the AutoCAD command line for a</w:t>
      </w:r>
      <w:r>
        <w:t>n</w:t>
      </w:r>
      <w:r w:rsidRPr="00BA2252">
        <w:t xml:space="preserve"> overview of custom lisp commands.</w:t>
      </w:r>
    </w:p>
    <w:p w:rsidR="006267FA" w:rsidRDefault="006267FA" w:rsidP="006267FA">
      <w:pPr>
        <w:pStyle w:val="Heading2"/>
        <w:numPr>
          <w:ilvl w:val="0"/>
          <w:numId w:val="18"/>
        </w:numPr>
      </w:pPr>
      <w:r>
        <w:t>Network Drive Locations</w:t>
      </w:r>
    </w:p>
    <w:p w:rsidR="006267FA" w:rsidRPr="00BA2252" w:rsidRDefault="006267FA" w:rsidP="006267FA"/>
    <w:p w:rsidR="006267FA" w:rsidRDefault="006267FA" w:rsidP="004B19CB">
      <w:pPr>
        <w:pStyle w:val="ListParagraph"/>
        <w:numPr>
          <w:ilvl w:val="1"/>
          <w:numId w:val="18"/>
        </w:numPr>
        <w:ind w:left="720"/>
        <w:rPr>
          <w:b/>
        </w:rPr>
      </w:pPr>
      <w:r w:rsidRPr="00BA2252">
        <w:rPr>
          <w:b/>
        </w:rPr>
        <w:t>H:\Drawings</w:t>
      </w:r>
    </w:p>
    <w:p w:rsidR="004B19CB" w:rsidRPr="004B19CB" w:rsidRDefault="004B19CB" w:rsidP="004B19CB">
      <w:pPr>
        <w:pStyle w:val="ListParagraph"/>
        <w:rPr>
          <w:b/>
        </w:rPr>
      </w:pPr>
    </w:p>
    <w:p w:rsidR="006267FA" w:rsidRDefault="006267FA" w:rsidP="006267FA">
      <w:pPr>
        <w:pStyle w:val="ListParagraph"/>
        <w:numPr>
          <w:ilvl w:val="2"/>
          <w:numId w:val="18"/>
        </w:numPr>
        <w:ind w:left="1080"/>
      </w:pPr>
      <w:r w:rsidRPr="00BA2252">
        <w:t>CAD Documentation</w:t>
      </w:r>
    </w:p>
    <w:p w:rsidR="004B19CB" w:rsidRPr="004B19CB" w:rsidRDefault="004B19CB" w:rsidP="004B19CB">
      <w:pPr>
        <w:pStyle w:val="ListParagraph"/>
        <w:numPr>
          <w:ilvl w:val="3"/>
          <w:numId w:val="18"/>
        </w:numPr>
        <w:ind w:left="1440"/>
      </w:pPr>
      <w:r w:rsidRPr="004B19CB">
        <w:t>CAD Operations</w:t>
      </w:r>
    </w:p>
    <w:p w:rsidR="004B19CB" w:rsidRPr="004B19CB" w:rsidRDefault="004B19CB" w:rsidP="004B19CB">
      <w:pPr>
        <w:pStyle w:val="ListParagraph"/>
        <w:numPr>
          <w:ilvl w:val="3"/>
          <w:numId w:val="18"/>
        </w:numPr>
        <w:ind w:left="1440"/>
      </w:pPr>
      <w:r w:rsidRPr="004B19CB">
        <w:t>CAD Training</w:t>
      </w:r>
    </w:p>
    <w:p w:rsidR="004B19CB" w:rsidRPr="004B19CB" w:rsidRDefault="004B19CB" w:rsidP="006267FA">
      <w:pPr>
        <w:pStyle w:val="ListParagraph"/>
        <w:numPr>
          <w:ilvl w:val="3"/>
          <w:numId w:val="18"/>
        </w:numPr>
        <w:ind w:left="1440"/>
      </w:pPr>
      <w:r w:rsidRPr="004B19CB">
        <w:t>Examples</w:t>
      </w:r>
    </w:p>
    <w:p w:rsidR="004B19CB" w:rsidRDefault="004B19CB" w:rsidP="006267FA">
      <w:pPr>
        <w:pStyle w:val="ListParagraph"/>
        <w:numPr>
          <w:ilvl w:val="4"/>
          <w:numId w:val="18"/>
        </w:numPr>
        <w:ind w:left="1800"/>
      </w:pPr>
      <w:r>
        <w:t xml:space="preserve">Jobs with step by step instructions for CAD standards </w:t>
      </w:r>
      <w:r w:rsidRPr="00BA2252">
        <w:rPr>
          <w:b/>
        </w:rPr>
        <w:t>(currently under construction)</w:t>
      </w:r>
    </w:p>
    <w:p w:rsidR="006267FA" w:rsidRDefault="006267FA" w:rsidP="006267FA">
      <w:pPr>
        <w:ind w:left="1080"/>
      </w:pPr>
    </w:p>
    <w:p w:rsidR="006267FA" w:rsidRDefault="006267FA" w:rsidP="006267FA">
      <w:pPr>
        <w:pStyle w:val="ListParagraph"/>
        <w:ind w:left="1440"/>
      </w:pPr>
    </w:p>
    <w:p w:rsidR="006267FA" w:rsidRDefault="006267FA" w:rsidP="006267FA">
      <w:pPr>
        <w:pStyle w:val="ListParagraph"/>
        <w:numPr>
          <w:ilvl w:val="2"/>
          <w:numId w:val="18"/>
        </w:numPr>
        <w:ind w:left="1080"/>
      </w:pPr>
      <w:r w:rsidRPr="00BA2252">
        <w:t>Executables for startup</w:t>
      </w:r>
    </w:p>
    <w:p w:rsidR="006267FA" w:rsidRDefault="006267FA" w:rsidP="006267FA">
      <w:pPr>
        <w:pStyle w:val="ListParagraph"/>
        <w:numPr>
          <w:ilvl w:val="3"/>
          <w:numId w:val="18"/>
        </w:numPr>
        <w:ind w:left="1440"/>
      </w:pPr>
      <w:r>
        <w:t>Server locations for printer setup</w:t>
      </w:r>
    </w:p>
    <w:p w:rsidR="006267FA" w:rsidRDefault="006267FA" w:rsidP="006267FA">
      <w:pPr>
        <w:pStyle w:val="ListParagraph"/>
        <w:numPr>
          <w:ilvl w:val="3"/>
          <w:numId w:val="18"/>
        </w:numPr>
        <w:ind w:left="1440"/>
      </w:pPr>
      <w:r>
        <w:t>.exe for SFDC folder application</w:t>
      </w:r>
    </w:p>
    <w:p w:rsidR="006267FA" w:rsidRDefault="006267FA" w:rsidP="006267FA">
      <w:pPr>
        <w:pStyle w:val="ListParagraph"/>
        <w:numPr>
          <w:ilvl w:val="3"/>
          <w:numId w:val="18"/>
        </w:numPr>
        <w:ind w:left="1440"/>
      </w:pPr>
      <w:r>
        <w:t>.exe for Drive mapping</w:t>
      </w:r>
    </w:p>
    <w:p w:rsidR="006267FA" w:rsidRDefault="006267FA" w:rsidP="006267FA">
      <w:pPr>
        <w:pStyle w:val="ListParagraph"/>
        <w:ind w:left="1440"/>
      </w:pPr>
    </w:p>
    <w:p w:rsidR="006267FA" w:rsidRDefault="006267FA" w:rsidP="006267FA">
      <w:pPr>
        <w:pStyle w:val="ListParagraph"/>
        <w:numPr>
          <w:ilvl w:val="2"/>
          <w:numId w:val="18"/>
        </w:numPr>
        <w:ind w:left="1080"/>
      </w:pPr>
      <w:r w:rsidRPr="00BA2252">
        <w:lastRenderedPageBreak/>
        <w:t>TW Database</w:t>
      </w:r>
    </w:p>
    <w:p w:rsidR="006267FA" w:rsidRDefault="006267FA" w:rsidP="006267FA">
      <w:pPr>
        <w:pStyle w:val="ListParagraph"/>
        <w:numPr>
          <w:ilvl w:val="3"/>
          <w:numId w:val="18"/>
        </w:numPr>
        <w:ind w:left="1440"/>
      </w:pPr>
      <w:r>
        <w:t>Basic TW details</w:t>
      </w:r>
    </w:p>
    <w:p w:rsidR="006267FA" w:rsidRDefault="006267FA" w:rsidP="006267FA">
      <w:pPr>
        <w:pStyle w:val="ListParagraph"/>
        <w:numPr>
          <w:ilvl w:val="3"/>
          <w:numId w:val="18"/>
        </w:numPr>
        <w:ind w:left="1440"/>
      </w:pPr>
      <w:r>
        <w:t>Lots of wiring schematics in one file</w:t>
      </w:r>
    </w:p>
    <w:p w:rsidR="006267FA" w:rsidRDefault="006267FA" w:rsidP="006267FA">
      <w:pPr>
        <w:pStyle w:val="ListParagraph"/>
        <w:numPr>
          <w:ilvl w:val="3"/>
          <w:numId w:val="18"/>
        </w:numPr>
        <w:ind w:left="1440"/>
      </w:pPr>
      <w:r>
        <w:t>Quicker than the P drive</w:t>
      </w:r>
    </w:p>
    <w:p w:rsidR="006267FA" w:rsidRDefault="006267FA" w:rsidP="006267FA">
      <w:pPr>
        <w:ind w:left="1080"/>
      </w:pPr>
    </w:p>
    <w:p w:rsidR="006267FA" w:rsidRDefault="006267FA" w:rsidP="006267FA">
      <w:pPr>
        <w:pStyle w:val="ListParagraph"/>
        <w:numPr>
          <w:ilvl w:val="2"/>
          <w:numId w:val="18"/>
        </w:numPr>
        <w:ind w:left="1080"/>
      </w:pPr>
      <w:proofErr w:type="spellStart"/>
      <w:r w:rsidRPr="00BA2252">
        <w:t>WS_Blocks</w:t>
      </w:r>
      <w:proofErr w:type="spellEnd"/>
    </w:p>
    <w:p w:rsidR="006267FA" w:rsidRDefault="006267FA" w:rsidP="006267FA">
      <w:pPr>
        <w:pStyle w:val="ListParagraph"/>
        <w:numPr>
          <w:ilvl w:val="3"/>
          <w:numId w:val="18"/>
        </w:numPr>
        <w:ind w:left="1440"/>
      </w:pPr>
      <w:r>
        <w:t>Wattstopper standard folder</w:t>
      </w:r>
    </w:p>
    <w:p w:rsidR="006267FA" w:rsidRDefault="006267FA" w:rsidP="006267FA">
      <w:pPr>
        <w:pStyle w:val="ListParagraph"/>
        <w:numPr>
          <w:ilvl w:val="3"/>
          <w:numId w:val="18"/>
        </w:numPr>
        <w:ind w:left="1440"/>
      </w:pPr>
      <w:r>
        <w:t>Paste to C drive</w:t>
      </w:r>
    </w:p>
    <w:p w:rsidR="006267FA" w:rsidRDefault="006267FA" w:rsidP="006267FA">
      <w:pPr>
        <w:pStyle w:val="ListParagraph"/>
        <w:ind w:left="1080"/>
      </w:pPr>
    </w:p>
    <w:p w:rsidR="006267FA" w:rsidRPr="00BA2252" w:rsidRDefault="006267FA" w:rsidP="006267FA">
      <w:pPr>
        <w:pStyle w:val="ListParagraph"/>
        <w:numPr>
          <w:ilvl w:val="1"/>
          <w:numId w:val="18"/>
        </w:numPr>
        <w:ind w:left="720"/>
        <w:rPr>
          <w:b/>
        </w:rPr>
      </w:pPr>
      <w:r w:rsidRPr="00BA2252">
        <w:rPr>
          <w:b/>
        </w:rPr>
        <w:t>P:\Drawings</w:t>
      </w:r>
    </w:p>
    <w:p w:rsidR="006267FA" w:rsidRDefault="006267FA" w:rsidP="006267FA">
      <w:pPr>
        <w:pStyle w:val="ListParagraph"/>
        <w:numPr>
          <w:ilvl w:val="2"/>
          <w:numId w:val="18"/>
        </w:numPr>
        <w:ind w:left="1080"/>
      </w:pPr>
      <w:r>
        <w:t>Border Templates 2016</w:t>
      </w:r>
    </w:p>
    <w:p w:rsidR="006267FA" w:rsidRDefault="006267FA" w:rsidP="006267FA">
      <w:pPr>
        <w:pStyle w:val="ListParagraph"/>
        <w:numPr>
          <w:ilvl w:val="3"/>
          <w:numId w:val="18"/>
        </w:numPr>
        <w:ind w:left="1440"/>
      </w:pPr>
      <w:r>
        <w:t xml:space="preserve">Every Wattstopper title block (pre bid, </w:t>
      </w:r>
      <w:proofErr w:type="spellStart"/>
      <w:r>
        <w:t>ect</w:t>
      </w:r>
      <w:proofErr w:type="spellEnd"/>
      <w:r>
        <w:t>)</w:t>
      </w:r>
    </w:p>
    <w:p w:rsidR="006267FA" w:rsidRDefault="006267FA" w:rsidP="006267FA">
      <w:pPr>
        <w:pStyle w:val="ListParagraph"/>
        <w:ind w:left="1440"/>
      </w:pPr>
    </w:p>
    <w:p w:rsidR="006267FA" w:rsidRDefault="006267FA" w:rsidP="006267FA">
      <w:pPr>
        <w:pStyle w:val="ListParagraph"/>
        <w:numPr>
          <w:ilvl w:val="2"/>
          <w:numId w:val="18"/>
        </w:numPr>
        <w:ind w:left="1080"/>
      </w:pPr>
      <w:r>
        <w:t>Main TW Database</w:t>
      </w:r>
    </w:p>
    <w:p w:rsidR="006267FA" w:rsidRDefault="006267FA" w:rsidP="006267FA">
      <w:pPr>
        <w:pStyle w:val="ListParagraph"/>
        <w:numPr>
          <w:ilvl w:val="3"/>
          <w:numId w:val="18"/>
        </w:numPr>
        <w:ind w:left="1440"/>
      </w:pPr>
      <w:r>
        <w:t>The details are categorized by sub folders</w:t>
      </w:r>
    </w:p>
    <w:p w:rsidR="006267FA" w:rsidRDefault="006267FA" w:rsidP="006267FA">
      <w:pPr>
        <w:pStyle w:val="ListParagraph"/>
        <w:numPr>
          <w:ilvl w:val="3"/>
          <w:numId w:val="18"/>
        </w:numPr>
        <w:ind w:left="1440"/>
      </w:pPr>
      <w:r>
        <w:t>This is the main location for all details not included on the H Drive</w:t>
      </w:r>
    </w:p>
    <w:p w:rsidR="006267FA" w:rsidRPr="00BA2252" w:rsidRDefault="006267FA" w:rsidP="006267FA">
      <w:pPr>
        <w:pStyle w:val="ListParagraph"/>
        <w:numPr>
          <w:ilvl w:val="3"/>
          <w:numId w:val="18"/>
        </w:numPr>
        <w:ind w:left="1440"/>
      </w:pPr>
      <w:r>
        <w:t xml:space="preserve">Each detail is separated into </w:t>
      </w:r>
      <w:proofErr w:type="spellStart"/>
      <w:r>
        <w:t>it’s</w:t>
      </w:r>
      <w:proofErr w:type="spellEnd"/>
      <w:r>
        <w:t xml:space="preserve"> own drawing</w:t>
      </w:r>
    </w:p>
    <w:p w:rsidR="006267FA" w:rsidRPr="00BA2252" w:rsidRDefault="006267FA" w:rsidP="006267FA"/>
    <w:p w:rsidR="006267FA" w:rsidRPr="00441114" w:rsidRDefault="006267FA" w:rsidP="006267FA">
      <w:pPr>
        <w:rPr>
          <w:b/>
        </w:rPr>
      </w:pPr>
    </w:p>
    <w:p w:rsidR="006267FA" w:rsidRPr="00C8376D" w:rsidRDefault="006267FA" w:rsidP="006267FA">
      <w:pPr>
        <w:pStyle w:val="ListParagraph"/>
        <w:keepNext/>
        <w:numPr>
          <w:ilvl w:val="0"/>
          <w:numId w:val="31"/>
        </w:numPr>
        <w:spacing w:before="480"/>
        <w:contextualSpacing w:val="0"/>
        <w:outlineLvl w:val="1"/>
        <w:rPr>
          <w:rFonts w:cs="Arial"/>
          <w:b/>
          <w:bCs/>
          <w:iCs/>
          <w:vanish/>
          <w:color w:val="343E5F"/>
          <w:spacing w:val="2"/>
          <w:sz w:val="24"/>
        </w:rPr>
      </w:pPr>
    </w:p>
    <w:p w:rsidR="006267FA" w:rsidRDefault="006267FA" w:rsidP="006267FA">
      <w:pPr>
        <w:keepNext/>
        <w:spacing w:before="480"/>
        <w:outlineLvl w:val="1"/>
      </w:pPr>
    </w:p>
    <w:p w:rsidR="005423F1" w:rsidRPr="006267FA" w:rsidRDefault="005423F1" w:rsidP="006267FA"/>
    <w:sectPr w:rsidR="005423F1" w:rsidRPr="006267FA" w:rsidSect="002A7604">
      <w:headerReference w:type="default" r:id="rId40"/>
      <w:footerReference w:type="default" r:id="rId41"/>
      <w:headerReference w:type="first" r:id="rId42"/>
      <w:pgSz w:w="12240" w:h="15840" w:code="1"/>
      <w:pgMar w:top="1440" w:right="1800" w:bottom="1440" w:left="1800" w:header="576" w:footer="576"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7058" w:rsidRDefault="00D97058" w:rsidP="003F4E9C">
      <w:r>
        <w:separator/>
      </w:r>
    </w:p>
  </w:endnote>
  <w:endnote w:type="continuationSeparator" w:id="0">
    <w:p w:rsidR="00D97058" w:rsidRDefault="00D97058" w:rsidP="003F4E9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39D" w:rsidRDefault="00A9339D" w:rsidP="007F0C2E">
    <w:pPr>
      <w:pStyle w:val="Footer"/>
      <w:jc w:val="center"/>
    </w:pPr>
    <w:r>
      <w:t xml:space="preserve">WATTSTOPPER   </w:t>
    </w:r>
    <w:r>
      <w:tab/>
    </w:r>
    <w:r>
      <w:tab/>
    </w:r>
    <w:r>
      <w:tab/>
    </w:r>
    <w:r>
      <w:tab/>
      <w:t xml:space="preserve">Page </w:t>
    </w:r>
    <w:fldSimple w:instr=" PAGE ">
      <w:r w:rsidR="00F819BE">
        <w:rPr>
          <w:noProof/>
        </w:rPr>
        <w:t>17</w:t>
      </w:r>
    </w:fldSimple>
    <w:r>
      <w:tab/>
    </w:r>
    <w:r>
      <w:tab/>
    </w:r>
    <w:r>
      <w:tab/>
    </w:r>
    <w:r>
      <w:tab/>
    </w:r>
    <w:r w:rsidR="00DA3032">
      <w:t>JANUARY 06, 2017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7058" w:rsidRDefault="00D97058" w:rsidP="003F4E9C">
      <w:r>
        <w:separator/>
      </w:r>
    </w:p>
  </w:footnote>
  <w:footnote w:type="continuationSeparator" w:id="0">
    <w:p w:rsidR="00D97058" w:rsidRDefault="00D97058" w:rsidP="003F4E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39D" w:rsidRDefault="00492002" w:rsidP="00921FC3">
    <w:pPr>
      <w:pStyle w:val="Header"/>
    </w:pPr>
    <w:r>
      <w:rPr>
        <w:noProof/>
        <w:lang w:val="en-GB" w:eastAsia="en-GB"/>
      </w:rPr>
      <w:drawing>
        <wp:anchor distT="0" distB="0" distL="114300" distR="114300" simplePos="0" relativeHeight="251661312" behindDoc="0" locked="0" layoutInCell="1" allowOverlap="1">
          <wp:simplePos x="0" y="0"/>
          <wp:positionH relativeFrom="column">
            <wp:posOffset>4562475</wp:posOffset>
          </wp:positionH>
          <wp:positionV relativeFrom="paragraph">
            <wp:posOffset>-447675</wp:posOffset>
          </wp:positionV>
          <wp:extent cx="2009775" cy="885825"/>
          <wp:effectExtent l="19050" t="0" r="9525" b="0"/>
          <wp:wrapNone/>
          <wp:docPr id="5" name="Picture 1" descr="C:\Users\jjacob1e\Desktop\Brand Transition Docs\Logos\Logo-Legrand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acob1e\Desktop\Brand Transition Docs\Logos\Logo-Legrand_Red.jpg"/>
                  <pic:cNvPicPr>
                    <a:picLocks noChangeAspect="1" noChangeArrowheads="1"/>
                  </pic:cNvPicPr>
                </pic:nvPicPr>
                <pic:blipFill>
                  <a:blip r:embed="rId1"/>
                  <a:srcRect/>
                  <a:stretch>
                    <a:fillRect/>
                  </a:stretch>
                </pic:blipFill>
                <pic:spPr bwMode="auto">
                  <a:xfrm>
                    <a:off x="0" y="0"/>
                    <a:ext cx="2009775" cy="885825"/>
                  </a:xfrm>
                  <a:prstGeom prst="rect">
                    <a:avLst/>
                  </a:prstGeom>
                  <a:noFill/>
                  <a:ln w="9525">
                    <a:noFill/>
                    <a:miter lim="800000"/>
                    <a:headEnd/>
                    <a:tailEnd/>
                  </a:ln>
                </pic:spPr>
              </pic:pic>
            </a:graphicData>
          </a:graphic>
        </wp:anchor>
      </w:drawing>
    </w:r>
    <w:r w:rsidR="00A9339D">
      <w:t>Project Communication Plan</w:t>
    </w:r>
    <w:r w:rsidRPr="00492002">
      <w:rPr>
        <w:b/>
        <w:noProof/>
        <w:sz w:val="20"/>
        <w:lang w:val="en-GB" w:eastAsia="en-GB"/>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002" w:rsidRDefault="00492002">
    <w:pPr>
      <w:pStyle w:val="Header"/>
    </w:pPr>
    <w:r w:rsidRPr="00492002">
      <w:rPr>
        <w:noProof/>
        <w:lang w:val="en-GB" w:eastAsia="en-GB"/>
      </w:rPr>
      <w:drawing>
        <wp:anchor distT="0" distB="0" distL="114300" distR="114300" simplePos="0" relativeHeight="251659264" behindDoc="0" locked="0" layoutInCell="1" allowOverlap="1">
          <wp:simplePos x="0" y="0"/>
          <wp:positionH relativeFrom="column">
            <wp:posOffset>4581525</wp:posOffset>
          </wp:positionH>
          <wp:positionV relativeFrom="paragraph">
            <wp:posOffset>-447675</wp:posOffset>
          </wp:positionV>
          <wp:extent cx="2009775" cy="885825"/>
          <wp:effectExtent l="19050" t="0" r="9525" b="0"/>
          <wp:wrapNone/>
          <wp:docPr id="4" name="Picture 1" descr="C:\Users\jjacob1e\Desktop\Brand Transition Docs\Logos\Logo-Legrand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acob1e\Desktop\Brand Transition Docs\Logos\Logo-Legrand_Red.jpg"/>
                  <pic:cNvPicPr>
                    <a:picLocks noChangeAspect="1" noChangeArrowheads="1"/>
                  </pic:cNvPicPr>
                </pic:nvPicPr>
                <pic:blipFill>
                  <a:blip r:embed="rId1"/>
                  <a:srcRect/>
                  <a:stretch>
                    <a:fillRect/>
                  </a:stretch>
                </pic:blipFill>
                <pic:spPr bwMode="auto">
                  <a:xfrm>
                    <a:off x="0" y="0"/>
                    <a:ext cx="2009775" cy="8858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293AFAE6"/>
    <w:lvl w:ilvl="0">
      <w:start w:val="1"/>
      <w:numFmt w:val="decimal"/>
      <w:pStyle w:val="ListNumber2"/>
      <w:lvlText w:val="%1."/>
      <w:lvlJc w:val="left"/>
      <w:pPr>
        <w:tabs>
          <w:tab w:val="num" w:pos="720"/>
        </w:tabs>
        <w:ind w:left="720" w:hanging="360"/>
      </w:pPr>
    </w:lvl>
  </w:abstractNum>
  <w:abstractNum w:abstractNumId="1">
    <w:nsid w:val="FFFFFF81"/>
    <w:multiLevelType w:val="singleLevel"/>
    <w:tmpl w:val="7B1A0A3C"/>
    <w:lvl w:ilvl="0">
      <w:start w:val="1"/>
      <w:numFmt w:val="bullet"/>
      <w:pStyle w:val="ListBullet4"/>
      <w:lvlText w:val=""/>
      <w:lvlJc w:val="left"/>
      <w:pPr>
        <w:tabs>
          <w:tab w:val="num" w:pos="1440"/>
        </w:tabs>
        <w:ind w:left="1440" w:hanging="360"/>
      </w:pPr>
      <w:rPr>
        <w:rFonts w:ascii="Wingdings" w:hAnsi="Wingdings" w:hint="default"/>
        <w:color w:val="auto"/>
      </w:rPr>
    </w:lvl>
  </w:abstractNum>
  <w:abstractNum w:abstractNumId="2">
    <w:nsid w:val="FFFFFF88"/>
    <w:multiLevelType w:val="singleLevel"/>
    <w:tmpl w:val="8F729114"/>
    <w:lvl w:ilvl="0">
      <w:start w:val="1"/>
      <w:numFmt w:val="decimal"/>
      <w:pStyle w:val="ListNumber"/>
      <w:lvlText w:val="%1."/>
      <w:lvlJc w:val="left"/>
      <w:pPr>
        <w:tabs>
          <w:tab w:val="num" w:pos="360"/>
        </w:tabs>
        <w:ind w:left="360" w:hanging="360"/>
      </w:pPr>
    </w:lvl>
  </w:abstractNum>
  <w:abstractNum w:abstractNumId="3">
    <w:nsid w:val="01D15C9B"/>
    <w:multiLevelType w:val="multilevel"/>
    <w:tmpl w:val="0809001D"/>
    <w:lvl w:ilvl="0">
      <w:start w:val="1"/>
      <w:numFmt w:val="decimal"/>
      <w:lvlText w:val="%1)"/>
      <w:lvlJc w:val="left"/>
      <w:pPr>
        <w:ind w:left="360" w:hanging="360"/>
      </w:p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lef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left"/>
      <w:pPr>
        <w:ind w:left="6120" w:hanging="360"/>
      </w:pPr>
    </w:lvl>
  </w:abstractNum>
  <w:abstractNum w:abstractNumId="4">
    <w:nsid w:val="09BD5566"/>
    <w:multiLevelType w:val="hybridMultilevel"/>
    <w:tmpl w:val="78C830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F515B7"/>
    <w:multiLevelType w:val="hybridMultilevel"/>
    <w:tmpl w:val="89169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1F528E"/>
    <w:multiLevelType w:val="hybridMultilevel"/>
    <w:tmpl w:val="D396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327369"/>
    <w:multiLevelType w:val="multilevel"/>
    <w:tmpl w:val="6AFA92E6"/>
    <w:lvl w:ilvl="0">
      <w:start w:val="1"/>
      <w:numFmt w:val="decimal"/>
      <w:lvlText w:val="%1)"/>
      <w:lvlJc w:val="left"/>
      <w:pPr>
        <w:ind w:left="360" w:hanging="360"/>
      </w:pPr>
      <w:rPr>
        <w:rFonts w:hint="default"/>
      </w:rPr>
    </w:lvl>
    <w:lvl w:ilvl="1">
      <w:start w:val="3"/>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6BB3249"/>
    <w:multiLevelType w:val="multilevel"/>
    <w:tmpl w:val="A288CD72"/>
    <w:lvl w:ilvl="0">
      <w:start w:val="1"/>
      <w:numFmt w:val="decimal"/>
      <w:lvlText w:val="%1)"/>
      <w:lvlJc w:val="left"/>
      <w:pPr>
        <w:ind w:left="360" w:hanging="360"/>
      </w:pPr>
      <w:rPr>
        <w:rFonts w:hint="default"/>
      </w:rPr>
    </w:lvl>
    <w:lvl w:ilvl="1">
      <w:start w:val="2"/>
      <w:numFmt w:val="lowerLetter"/>
      <w:lvlText w:val="%2"/>
      <w:lvlJc w:val="left"/>
      <w:pPr>
        <w:ind w:left="1080" w:hanging="360"/>
      </w:pPr>
      <w:rPr>
        <w:rFonts w:ascii="Times New Roman" w:hAnsi="Times New Roman" w:hint="default"/>
      </w:rPr>
    </w:lvl>
    <w:lvl w:ilvl="2">
      <w:start w:val="2"/>
      <w:numFmt w:val="lowerRoman"/>
      <w:lvlText w:val="%3)"/>
      <w:lvlJc w:val="left"/>
      <w:pPr>
        <w:ind w:left="1800" w:hanging="360"/>
      </w:pPr>
      <w:rPr>
        <w:rFonts w:hint="default"/>
      </w:rPr>
    </w:lvl>
    <w:lvl w:ilvl="3">
      <w:start w:val="2"/>
      <w:numFmt w:val="decimal"/>
      <w:lvlText w:val="(%4)"/>
      <w:lvlJc w:val="left"/>
      <w:pPr>
        <w:ind w:left="2520" w:hanging="360"/>
      </w:pPr>
      <w:rPr>
        <w:rFonts w:hint="default"/>
      </w:rPr>
    </w:lvl>
    <w:lvl w:ilvl="4">
      <w:start w:val="4"/>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9">
    <w:nsid w:val="29950675"/>
    <w:multiLevelType w:val="multilevel"/>
    <w:tmpl w:val="63FAD068"/>
    <w:lvl w:ilvl="0">
      <w:start w:val="1"/>
      <w:numFmt w:val="decimal"/>
      <w:lvlText w:val="%1)"/>
      <w:lvlJc w:val="left"/>
      <w:pPr>
        <w:ind w:left="360" w:hanging="360"/>
      </w:pPr>
      <w:rPr>
        <w:rFonts w:hint="default"/>
      </w:rPr>
    </w:lvl>
    <w:lvl w:ilvl="1">
      <w:start w:val="5"/>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B911583"/>
    <w:multiLevelType w:val="multilevel"/>
    <w:tmpl w:val="0809001D"/>
    <w:lvl w:ilvl="0">
      <w:start w:val="1"/>
      <w:numFmt w:val="decimal"/>
      <w:lvlText w:val="%1)"/>
      <w:lvlJc w:val="left"/>
      <w:pPr>
        <w:ind w:left="450" w:hanging="360"/>
      </w:p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lef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left"/>
      <w:pPr>
        <w:ind w:left="6120" w:hanging="360"/>
      </w:pPr>
    </w:lvl>
  </w:abstractNum>
  <w:abstractNum w:abstractNumId="11">
    <w:nsid w:val="2F714C4A"/>
    <w:multiLevelType w:val="multilevel"/>
    <w:tmpl w:val="0809001D"/>
    <w:numStyleLink w:val="WSBullets"/>
  </w:abstractNum>
  <w:abstractNum w:abstractNumId="12">
    <w:nsid w:val="319B3A2F"/>
    <w:multiLevelType w:val="multilevel"/>
    <w:tmpl w:val="CAEAF46C"/>
    <w:lvl w:ilvl="0">
      <w:start w:val="1"/>
      <w:numFmt w:val="decimal"/>
      <w:lvlText w:val="%1)"/>
      <w:lvlJc w:val="left"/>
      <w:pPr>
        <w:ind w:left="360" w:hanging="360"/>
      </w:pPr>
      <w:rPr>
        <w:rFonts w:hint="default"/>
      </w:rPr>
    </w:lvl>
    <w:lvl w:ilvl="1">
      <w:start w:val="2"/>
      <w:numFmt w:val="lowerLetter"/>
      <w:lvlText w:val="%2"/>
      <w:lvlJc w:val="left"/>
      <w:pPr>
        <w:ind w:left="1080" w:hanging="360"/>
      </w:pPr>
      <w:rPr>
        <w:rFonts w:ascii="Times New Roman" w:hAnsi="Times New Roman" w:hint="default"/>
      </w:rPr>
    </w:lvl>
    <w:lvl w:ilvl="2">
      <w:start w:val="2"/>
      <w:numFmt w:val="lowerRoman"/>
      <w:lvlText w:val="%3)"/>
      <w:lvlJc w:val="left"/>
      <w:pPr>
        <w:ind w:left="1800" w:hanging="360"/>
      </w:pPr>
      <w:rPr>
        <w:rFonts w:hint="default"/>
      </w:rPr>
    </w:lvl>
    <w:lvl w:ilvl="3">
      <w:start w:val="3"/>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13">
    <w:nsid w:val="31A37B5C"/>
    <w:multiLevelType w:val="multilevel"/>
    <w:tmpl w:val="0809001D"/>
    <w:numStyleLink w:val="WSBullets"/>
  </w:abstractNum>
  <w:abstractNum w:abstractNumId="14">
    <w:nsid w:val="38DF78D8"/>
    <w:multiLevelType w:val="hybridMultilevel"/>
    <w:tmpl w:val="A4A6D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617848"/>
    <w:multiLevelType w:val="hybridMultilevel"/>
    <w:tmpl w:val="5A109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F65E6A"/>
    <w:multiLevelType w:val="multilevel"/>
    <w:tmpl w:val="3A16DF20"/>
    <w:lvl w:ilvl="0">
      <w:start w:val="6"/>
      <w:numFmt w:val="decimal"/>
      <w:lvlText w:val="%1)"/>
      <w:lvlJc w:val="left"/>
      <w:pPr>
        <w:ind w:left="360" w:hanging="360"/>
      </w:pPr>
      <w:rPr>
        <w:rFonts w:hint="default"/>
      </w:r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rPr>
        <w:rFonts w:hint="default"/>
      </w:rPr>
    </w:lvl>
    <w:lvl w:ilvl="3">
      <w:start w:val="1"/>
      <w:numFmt w:val="decimal"/>
      <w:lvlText w:val="(%4)"/>
      <w:lvlJc w:val="left"/>
      <w:pPr>
        <w:ind w:left="2520" w:hanging="360"/>
      </w:pPr>
      <w:rPr>
        <w:rFonts w:hint="default"/>
      </w:rPr>
    </w:lvl>
    <w:lvl w:ilvl="4">
      <w:start w:val="9"/>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17">
    <w:nsid w:val="3B48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04A0A11"/>
    <w:multiLevelType w:val="multilevel"/>
    <w:tmpl w:val="A050B102"/>
    <w:lvl w:ilvl="0">
      <w:start w:val="7"/>
      <w:numFmt w:val="decimal"/>
      <w:lvlText w:val="%1)"/>
      <w:lvlJc w:val="left"/>
      <w:pPr>
        <w:ind w:left="360" w:hanging="360"/>
      </w:pPr>
      <w:rPr>
        <w:rFonts w:hint="default"/>
      </w:rPr>
    </w:lvl>
    <w:lvl w:ilvl="1">
      <w:start w:val="1"/>
      <w:numFmt w:val="lowerLetter"/>
      <w:lvlText w:val="%2"/>
      <w:lvlJc w:val="left"/>
      <w:pPr>
        <w:ind w:left="1080" w:hanging="360"/>
      </w:pPr>
      <w:rPr>
        <w:rFonts w:ascii="Times New Roman" w:hAnsi="Times New Roman" w:hint="default"/>
      </w:rPr>
    </w:lvl>
    <w:lvl w:ilvl="2">
      <w:start w:val="3"/>
      <w:numFmt w:val="lowerRoman"/>
      <w:lvlText w:val="%3)"/>
      <w:lvlJc w:val="left"/>
      <w:pPr>
        <w:ind w:left="180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19">
    <w:nsid w:val="426153D2"/>
    <w:multiLevelType w:val="hybridMultilevel"/>
    <w:tmpl w:val="85E2C95C"/>
    <w:lvl w:ilvl="0" w:tplc="6A7461F6">
      <w:start w:val="1"/>
      <w:numFmt w:val="bullet"/>
      <w:pStyle w:val="ListBullet2"/>
      <w:lvlText w:val=""/>
      <w:lvlJc w:val="left"/>
      <w:pPr>
        <w:tabs>
          <w:tab w:val="num" w:pos="1620"/>
        </w:tabs>
        <w:ind w:left="16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A2A62C4"/>
    <w:multiLevelType w:val="multilevel"/>
    <w:tmpl w:val="9E7805AA"/>
    <w:lvl w:ilvl="0">
      <w:start w:val="1"/>
      <w:numFmt w:val="decimal"/>
      <w:lvlText w:val="%1)"/>
      <w:lvlJc w:val="left"/>
      <w:pPr>
        <w:ind w:left="360" w:hanging="360"/>
      </w:pPr>
      <w:rPr>
        <w:rFonts w:hint="default"/>
      </w:rPr>
    </w:lvl>
    <w:lvl w:ilvl="1">
      <w:start w:val="2"/>
      <w:numFmt w:val="lowerLetter"/>
      <w:lvlText w:val="%2"/>
      <w:lvlJc w:val="left"/>
      <w:pPr>
        <w:ind w:left="1080" w:hanging="360"/>
      </w:pPr>
      <w:rPr>
        <w:rFonts w:ascii="Times New Roman" w:hAnsi="Times New Roman" w:hint="default"/>
      </w:rPr>
    </w:lvl>
    <w:lvl w:ilvl="2">
      <w:start w:val="2"/>
      <w:numFmt w:val="lowerRoman"/>
      <w:lvlText w:val="%3)"/>
      <w:lvlJc w:val="left"/>
      <w:pPr>
        <w:ind w:left="1800" w:hanging="360"/>
      </w:pPr>
      <w:rPr>
        <w:rFonts w:hint="default"/>
      </w:rPr>
    </w:lvl>
    <w:lvl w:ilvl="3">
      <w:start w:val="2"/>
      <w:numFmt w:val="decimal"/>
      <w:lvlText w:val="(%4)"/>
      <w:lvlJc w:val="left"/>
      <w:pPr>
        <w:ind w:left="2520" w:hanging="360"/>
      </w:pPr>
      <w:rPr>
        <w:rFonts w:hint="default"/>
      </w:rPr>
    </w:lvl>
    <w:lvl w:ilvl="4">
      <w:start w:val="3"/>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21">
    <w:nsid w:val="4D656253"/>
    <w:multiLevelType w:val="multilevel"/>
    <w:tmpl w:val="0809001D"/>
    <w:numStyleLink w:val="WSBullets"/>
  </w:abstractNum>
  <w:abstractNum w:abstractNumId="22">
    <w:nsid w:val="515C086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4AB6E7C"/>
    <w:multiLevelType w:val="multilevel"/>
    <w:tmpl w:val="0809001D"/>
    <w:numStyleLink w:val="WSBullets"/>
  </w:abstractNum>
  <w:abstractNum w:abstractNumId="24">
    <w:nsid w:val="569E2BC6"/>
    <w:multiLevelType w:val="multilevel"/>
    <w:tmpl w:val="0809001D"/>
    <w:numStyleLink w:val="WSBullets"/>
  </w:abstractNum>
  <w:abstractNum w:abstractNumId="25">
    <w:nsid w:val="59667142"/>
    <w:multiLevelType w:val="multilevel"/>
    <w:tmpl w:val="9D988198"/>
    <w:lvl w:ilvl="0">
      <w:start w:val="1"/>
      <w:numFmt w:val="decimal"/>
      <w:lvlText w:val="%1)"/>
      <w:lvlJc w:val="left"/>
      <w:pPr>
        <w:ind w:left="360" w:hanging="360"/>
      </w:pPr>
      <w:rPr>
        <w:rFonts w:hint="default"/>
      </w:rPr>
    </w:lvl>
    <w:lvl w:ilvl="1">
      <w:start w:val="2"/>
      <w:numFmt w:val="lowerLetter"/>
      <w:lvlText w:val="%2"/>
      <w:lvlJc w:val="left"/>
      <w:pPr>
        <w:ind w:left="1080" w:hanging="360"/>
      </w:pPr>
      <w:rPr>
        <w:rFonts w:ascii="Times New Roman" w:hAnsi="Times New Roman" w:hint="default"/>
      </w:rPr>
    </w:lvl>
    <w:lvl w:ilvl="2">
      <w:start w:val="2"/>
      <w:numFmt w:val="lowerRoman"/>
      <w:lvlText w:val="%3)"/>
      <w:lvlJc w:val="left"/>
      <w:pPr>
        <w:ind w:left="1800" w:hanging="360"/>
      </w:pPr>
      <w:rPr>
        <w:rFonts w:hint="default"/>
      </w:rPr>
    </w:lvl>
    <w:lvl w:ilvl="3">
      <w:start w:val="2"/>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26">
    <w:nsid w:val="5B063B74"/>
    <w:multiLevelType w:val="multilevel"/>
    <w:tmpl w:val="56B03064"/>
    <w:lvl w:ilvl="0">
      <w:start w:val="5"/>
      <w:numFmt w:val="decimal"/>
      <w:lvlText w:val="%1)"/>
      <w:lvlJc w:val="left"/>
      <w:pPr>
        <w:ind w:left="360" w:hanging="360"/>
      </w:pPr>
      <w:rPr>
        <w:rFonts w:hint="default"/>
      </w:r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rPr>
        <w:rFonts w:hint="default"/>
      </w:rPr>
    </w:lvl>
    <w:lvl w:ilvl="3">
      <w:start w:val="1"/>
      <w:numFmt w:val="decimal"/>
      <w:lvlText w:val="(%4)"/>
      <w:lvlJc w:val="left"/>
      <w:pPr>
        <w:ind w:left="2520" w:hanging="360"/>
      </w:pPr>
      <w:rPr>
        <w:rFonts w:hint="default"/>
      </w:rPr>
    </w:lvl>
    <w:lvl w:ilvl="4">
      <w:start w:val="9"/>
      <w:numFmt w:val="lowerLetter"/>
      <w:lvlText w:val="(%5)"/>
      <w:lvlJc w:val="left"/>
      <w:pPr>
        <w:ind w:left="324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6120" w:hanging="360"/>
      </w:pPr>
      <w:rPr>
        <w:rFonts w:hint="default"/>
      </w:rPr>
    </w:lvl>
  </w:abstractNum>
  <w:abstractNum w:abstractNumId="27">
    <w:nsid w:val="5B1E69F3"/>
    <w:multiLevelType w:val="multilevel"/>
    <w:tmpl w:val="0809001D"/>
    <w:styleLink w:val="WSBullets"/>
    <w:lvl w:ilvl="0">
      <w:start w:val="1"/>
      <w:numFmt w:val="decimal"/>
      <w:lvlText w:val="%1)"/>
      <w:lvlJc w:val="left"/>
      <w:pPr>
        <w:ind w:left="360" w:hanging="360"/>
      </w:p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lef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left"/>
      <w:pPr>
        <w:ind w:left="6120" w:hanging="360"/>
      </w:pPr>
    </w:lvl>
  </w:abstractNum>
  <w:abstractNum w:abstractNumId="28">
    <w:nsid w:val="5D7D5A09"/>
    <w:multiLevelType w:val="multilevel"/>
    <w:tmpl w:val="94620A14"/>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33E04"/>
    <w:multiLevelType w:val="multilevel"/>
    <w:tmpl w:val="0809001D"/>
    <w:numStyleLink w:val="WSBullets"/>
  </w:abstractNum>
  <w:abstractNum w:abstractNumId="30">
    <w:nsid w:val="60F9003B"/>
    <w:multiLevelType w:val="multilevel"/>
    <w:tmpl w:val="6AFA92E6"/>
    <w:lvl w:ilvl="0">
      <w:start w:val="1"/>
      <w:numFmt w:val="decimal"/>
      <w:lvlText w:val="%1)"/>
      <w:lvlJc w:val="left"/>
      <w:pPr>
        <w:ind w:left="360" w:hanging="360"/>
      </w:pPr>
      <w:rPr>
        <w:rFonts w:hint="default"/>
      </w:rPr>
    </w:lvl>
    <w:lvl w:ilvl="1">
      <w:start w:val="3"/>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1414572"/>
    <w:multiLevelType w:val="multilevel"/>
    <w:tmpl w:val="63FAD068"/>
    <w:lvl w:ilvl="0">
      <w:start w:val="1"/>
      <w:numFmt w:val="decimal"/>
      <w:lvlText w:val="%1)"/>
      <w:lvlJc w:val="left"/>
      <w:pPr>
        <w:ind w:left="360" w:hanging="360"/>
      </w:pPr>
      <w:rPr>
        <w:rFonts w:hint="default"/>
      </w:rPr>
    </w:lvl>
    <w:lvl w:ilvl="1">
      <w:start w:val="5"/>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9C56B3A"/>
    <w:multiLevelType w:val="multilevel"/>
    <w:tmpl w:val="C636BEFC"/>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ascii="Times New Roman" w:hAnsi="Times New Roman" w:hint="default"/>
      </w:rPr>
    </w:lvl>
    <w:lvl w:ilvl="2">
      <w:start w:val="1"/>
      <w:numFmt w:val="lowerRoman"/>
      <w:lvlText w:val="%3)"/>
      <w:lvlJc w:val="lef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lef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left"/>
      <w:pPr>
        <w:ind w:left="6120" w:hanging="360"/>
      </w:pPr>
    </w:lvl>
  </w:abstractNum>
  <w:abstractNum w:abstractNumId="33">
    <w:nsid w:val="6E544B46"/>
    <w:multiLevelType w:val="multilevel"/>
    <w:tmpl w:val="8988B0B6"/>
    <w:lvl w:ilvl="0">
      <w:start w:val="1"/>
      <w:numFmt w:val="decimal"/>
      <w:lvlText w:val="%1)"/>
      <w:lvlJc w:val="left"/>
      <w:pPr>
        <w:ind w:left="360" w:hanging="360"/>
      </w:pPr>
      <w:rPr>
        <w:rFonts w:hint="default"/>
      </w:rPr>
    </w:lvl>
    <w:lvl w:ilvl="1">
      <w:start w:val="5"/>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1A87A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2201381"/>
    <w:multiLevelType w:val="multilevel"/>
    <w:tmpl w:val="0809001D"/>
    <w:numStyleLink w:val="WSBullets"/>
  </w:abstractNum>
  <w:num w:numId="1">
    <w:abstractNumId w:val="19"/>
  </w:num>
  <w:num w:numId="2">
    <w:abstractNumId w:val="1"/>
  </w:num>
  <w:num w:numId="3">
    <w:abstractNumId w:val="2"/>
  </w:num>
  <w:num w:numId="4">
    <w:abstractNumId w:val="0"/>
  </w:num>
  <w:num w:numId="5">
    <w:abstractNumId w:val="5"/>
  </w:num>
  <w:num w:numId="6">
    <w:abstractNumId w:val="6"/>
  </w:num>
  <w:num w:numId="7">
    <w:abstractNumId w:val="27"/>
  </w:num>
  <w:num w:numId="8">
    <w:abstractNumId w:val="29"/>
  </w:num>
  <w:num w:numId="9">
    <w:abstractNumId w:val="35"/>
  </w:num>
  <w:num w:numId="10">
    <w:abstractNumId w:val="23"/>
  </w:num>
  <w:num w:numId="11">
    <w:abstractNumId w:val="15"/>
  </w:num>
  <w:num w:numId="12">
    <w:abstractNumId w:val="25"/>
  </w:num>
  <w:num w:numId="13">
    <w:abstractNumId w:val="20"/>
  </w:num>
  <w:num w:numId="14">
    <w:abstractNumId w:val="8"/>
  </w:num>
  <w:num w:numId="15">
    <w:abstractNumId w:val="12"/>
  </w:num>
  <w:num w:numId="16">
    <w:abstractNumId w:val="16"/>
  </w:num>
  <w:num w:numId="17">
    <w:abstractNumId w:val="24"/>
  </w:num>
  <w:num w:numId="18">
    <w:abstractNumId w:val="10"/>
  </w:num>
  <w:num w:numId="19">
    <w:abstractNumId w:val="13"/>
  </w:num>
  <w:num w:numId="20">
    <w:abstractNumId w:val="21"/>
  </w:num>
  <w:num w:numId="21">
    <w:abstractNumId w:val="18"/>
  </w:num>
  <w:num w:numId="22">
    <w:abstractNumId w:val="11"/>
  </w:num>
  <w:num w:numId="23">
    <w:abstractNumId w:val="26"/>
  </w:num>
  <w:num w:numId="24">
    <w:abstractNumId w:val="4"/>
  </w:num>
  <w:num w:numId="25">
    <w:abstractNumId w:val="14"/>
  </w:num>
  <w:num w:numId="26">
    <w:abstractNumId w:val="3"/>
  </w:num>
  <w:num w:numId="27">
    <w:abstractNumId w:val="22"/>
  </w:num>
  <w:num w:numId="28">
    <w:abstractNumId w:val="34"/>
  </w:num>
  <w:num w:numId="29">
    <w:abstractNumId w:val="32"/>
  </w:num>
  <w:num w:numId="30">
    <w:abstractNumId w:val="17"/>
  </w:num>
  <w:num w:numId="31">
    <w:abstractNumId w:val="33"/>
  </w:num>
  <w:num w:numId="32">
    <w:abstractNumId w:val="30"/>
  </w:num>
  <w:num w:numId="33">
    <w:abstractNumId w:val="9"/>
  </w:num>
  <w:num w:numId="34">
    <w:abstractNumId w:val="31"/>
  </w:num>
  <w:num w:numId="35">
    <w:abstractNumId w:val="28"/>
  </w:num>
  <w:num w:numId="36">
    <w:abstractNumId w:val="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stylePaneFormatFilter w:val="3001"/>
  <w:defaultTabStop w:val="720"/>
  <w:drawingGridHorizontalSpacing w:val="100"/>
  <w:displayHorizontalDrawingGridEvery w:val="0"/>
  <w:displayVerticalDrawingGridEvery w:val="0"/>
  <w:doNotShadeFormData/>
  <w:noPunctuationKerning/>
  <w:characterSpacingControl w:val="doNotCompress"/>
  <w:hdrShapeDefaults>
    <o:shapedefaults v:ext="edit" spidmax="70658"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585FBF"/>
    <w:rsid w:val="00004CAB"/>
    <w:rsid w:val="000119DD"/>
    <w:rsid w:val="00013BB1"/>
    <w:rsid w:val="00020430"/>
    <w:rsid w:val="00021047"/>
    <w:rsid w:val="000215B5"/>
    <w:rsid w:val="000250FA"/>
    <w:rsid w:val="00031CEF"/>
    <w:rsid w:val="0003390A"/>
    <w:rsid w:val="00035812"/>
    <w:rsid w:val="00037C57"/>
    <w:rsid w:val="00043DB5"/>
    <w:rsid w:val="00044676"/>
    <w:rsid w:val="00045830"/>
    <w:rsid w:val="0004790C"/>
    <w:rsid w:val="0005001E"/>
    <w:rsid w:val="000525F4"/>
    <w:rsid w:val="00056466"/>
    <w:rsid w:val="00060623"/>
    <w:rsid w:val="00062B6F"/>
    <w:rsid w:val="00063046"/>
    <w:rsid w:val="00063216"/>
    <w:rsid w:val="00065469"/>
    <w:rsid w:val="00070CB2"/>
    <w:rsid w:val="00077AF9"/>
    <w:rsid w:val="00077B8A"/>
    <w:rsid w:val="000809A8"/>
    <w:rsid w:val="00081635"/>
    <w:rsid w:val="000876B6"/>
    <w:rsid w:val="000905A9"/>
    <w:rsid w:val="00090CAF"/>
    <w:rsid w:val="000A1F9A"/>
    <w:rsid w:val="000A523E"/>
    <w:rsid w:val="000B068D"/>
    <w:rsid w:val="000B3644"/>
    <w:rsid w:val="000B39D8"/>
    <w:rsid w:val="000B7646"/>
    <w:rsid w:val="000C377F"/>
    <w:rsid w:val="000D3B70"/>
    <w:rsid w:val="000D6095"/>
    <w:rsid w:val="000D7B6B"/>
    <w:rsid w:val="000E620E"/>
    <w:rsid w:val="000F69EE"/>
    <w:rsid w:val="00103966"/>
    <w:rsid w:val="00104F5F"/>
    <w:rsid w:val="00105F34"/>
    <w:rsid w:val="00106BA3"/>
    <w:rsid w:val="001110E8"/>
    <w:rsid w:val="00111273"/>
    <w:rsid w:val="00113961"/>
    <w:rsid w:val="0011666C"/>
    <w:rsid w:val="001176D9"/>
    <w:rsid w:val="00121CD5"/>
    <w:rsid w:val="00122307"/>
    <w:rsid w:val="00122BB4"/>
    <w:rsid w:val="00124999"/>
    <w:rsid w:val="001249CD"/>
    <w:rsid w:val="00125920"/>
    <w:rsid w:val="0013195C"/>
    <w:rsid w:val="001368E1"/>
    <w:rsid w:val="00136F1F"/>
    <w:rsid w:val="0013787D"/>
    <w:rsid w:val="00141F43"/>
    <w:rsid w:val="00144E1A"/>
    <w:rsid w:val="001466D8"/>
    <w:rsid w:val="0014687C"/>
    <w:rsid w:val="00146AD8"/>
    <w:rsid w:val="00152422"/>
    <w:rsid w:val="001545CE"/>
    <w:rsid w:val="00156888"/>
    <w:rsid w:val="001617D3"/>
    <w:rsid w:val="0016707E"/>
    <w:rsid w:val="001701AF"/>
    <w:rsid w:val="00173614"/>
    <w:rsid w:val="00174EDF"/>
    <w:rsid w:val="0017732E"/>
    <w:rsid w:val="001830B9"/>
    <w:rsid w:val="0019373F"/>
    <w:rsid w:val="00193B74"/>
    <w:rsid w:val="0019550E"/>
    <w:rsid w:val="001973B2"/>
    <w:rsid w:val="0019796F"/>
    <w:rsid w:val="001A7B0B"/>
    <w:rsid w:val="001B20DF"/>
    <w:rsid w:val="001B3AC1"/>
    <w:rsid w:val="001B3E4A"/>
    <w:rsid w:val="001B4C02"/>
    <w:rsid w:val="001B54C9"/>
    <w:rsid w:val="001B66BC"/>
    <w:rsid w:val="001D1FA4"/>
    <w:rsid w:val="001D473D"/>
    <w:rsid w:val="001D6628"/>
    <w:rsid w:val="001D7936"/>
    <w:rsid w:val="001E1717"/>
    <w:rsid w:val="001E7264"/>
    <w:rsid w:val="001F11FB"/>
    <w:rsid w:val="001F4715"/>
    <w:rsid w:val="001F4811"/>
    <w:rsid w:val="001F55C0"/>
    <w:rsid w:val="001F6C2A"/>
    <w:rsid w:val="0020003D"/>
    <w:rsid w:val="00202903"/>
    <w:rsid w:val="00210E48"/>
    <w:rsid w:val="00214F28"/>
    <w:rsid w:val="00217013"/>
    <w:rsid w:val="00224CB0"/>
    <w:rsid w:val="00226CAD"/>
    <w:rsid w:val="00233089"/>
    <w:rsid w:val="0023765F"/>
    <w:rsid w:val="00242935"/>
    <w:rsid w:val="00246180"/>
    <w:rsid w:val="0025049A"/>
    <w:rsid w:val="00251B52"/>
    <w:rsid w:val="0025663D"/>
    <w:rsid w:val="002617EE"/>
    <w:rsid w:val="00262DAA"/>
    <w:rsid w:val="00263486"/>
    <w:rsid w:val="00263DB4"/>
    <w:rsid w:val="00272A09"/>
    <w:rsid w:val="00274620"/>
    <w:rsid w:val="00274A7E"/>
    <w:rsid w:val="002840E2"/>
    <w:rsid w:val="002850C4"/>
    <w:rsid w:val="00287765"/>
    <w:rsid w:val="0029130E"/>
    <w:rsid w:val="00291D07"/>
    <w:rsid w:val="00292180"/>
    <w:rsid w:val="00294D9B"/>
    <w:rsid w:val="00296B4D"/>
    <w:rsid w:val="0029770C"/>
    <w:rsid w:val="002A0B1A"/>
    <w:rsid w:val="002A2DF1"/>
    <w:rsid w:val="002A5D69"/>
    <w:rsid w:val="002A7604"/>
    <w:rsid w:val="002B1C04"/>
    <w:rsid w:val="002B1E64"/>
    <w:rsid w:val="002B24FD"/>
    <w:rsid w:val="002C19B8"/>
    <w:rsid w:val="002C2323"/>
    <w:rsid w:val="002C5D11"/>
    <w:rsid w:val="002D08F2"/>
    <w:rsid w:val="002D1447"/>
    <w:rsid w:val="002F4800"/>
    <w:rsid w:val="002F6106"/>
    <w:rsid w:val="002F6549"/>
    <w:rsid w:val="00301450"/>
    <w:rsid w:val="0030205F"/>
    <w:rsid w:val="00305EC5"/>
    <w:rsid w:val="00306230"/>
    <w:rsid w:val="00310997"/>
    <w:rsid w:val="00311582"/>
    <w:rsid w:val="00311961"/>
    <w:rsid w:val="003129A9"/>
    <w:rsid w:val="00313CBE"/>
    <w:rsid w:val="00314F7B"/>
    <w:rsid w:val="003222E5"/>
    <w:rsid w:val="00322BED"/>
    <w:rsid w:val="00322D20"/>
    <w:rsid w:val="0032747A"/>
    <w:rsid w:val="00330C4C"/>
    <w:rsid w:val="003361CE"/>
    <w:rsid w:val="003403BB"/>
    <w:rsid w:val="00343265"/>
    <w:rsid w:val="00346C33"/>
    <w:rsid w:val="00353515"/>
    <w:rsid w:val="00355BFB"/>
    <w:rsid w:val="003639BF"/>
    <w:rsid w:val="00363C91"/>
    <w:rsid w:val="00367283"/>
    <w:rsid w:val="003716AD"/>
    <w:rsid w:val="00390EA4"/>
    <w:rsid w:val="003914EB"/>
    <w:rsid w:val="00396E39"/>
    <w:rsid w:val="003A1182"/>
    <w:rsid w:val="003A3BD4"/>
    <w:rsid w:val="003B0F0E"/>
    <w:rsid w:val="003B0FAA"/>
    <w:rsid w:val="003B7127"/>
    <w:rsid w:val="003C36F7"/>
    <w:rsid w:val="003D78C8"/>
    <w:rsid w:val="003D79D5"/>
    <w:rsid w:val="003E40CF"/>
    <w:rsid w:val="003E73CF"/>
    <w:rsid w:val="003F32E1"/>
    <w:rsid w:val="003F44B2"/>
    <w:rsid w:val="003F4E9C"/>
    <w:rsid w:val="003F529F"/>
    <w:rsid w:val="004024E8"/>
    <w:rsid w:val="0040438B"/>
    <w:rsid w:val="00410265"/>
    <w:rsid w:val="004122DA"/>
    <w:rsid w:val="00413167"/>
    <w:rsid w:val="00415698"/>
    <w:rsid w:val="00416A8F"/>
    <w:rsid w:val="00417814"/>
    <w:rsid w:val="00420469"/>
    <w:rsid w:val="00420909"/>
    <w:rsid w:val="0042319B"/>
    <w:rsid w:val="00423FFC"/>
    <w:rsid w:val="00424054"/>
    <w:rsid w:val="004254EF"/>
    <w:rsid w:val="00432E45"/>
    <w:rsid w:val="00432E47"/>
    <w:rsid w:val="00436894"/>
    <w:rsid w:val="00442FA6"/>
    <w:rsid w:val="00446EF0"/>
    <w:rsid w:val="00447E47"/>
    <w:rsid w:val="004516AD"/>
    <w:rsid w:val="00451C16"/>
    <w:rsid w:val="00461E92"/>
    <w:rsid w:val="00463F0E"/>
    <w:rsid w:val="004701A1"/>
    <w:rsid w:val="00470B5A"/>
    <w:rsid w:val="004716E3"/>
    <w:rsid w:val="00485372"/>
    <w:rsid w:val="00485FB4"/>
    <w:rsid w:val="00487210"/>
    <w:rsid w:val="00490193"/>
    <w:rsid w:val="00490BA3"/>
    <w:rsid w:val="00492002"/>
    <w:rsid w:val="00493272"/>
    <w:rsid w:val="00496326"/>
    <w:rsid w:val="00497612"/>
    <w:rsid w:val="004A55FC"/>
    <w:rsid w:val="004A69DB"/>
    <w:rsid w:val="004A7748"/>
    <w:rsid w:val="004B0EDC"/>
    <w:rsid w:val="004B19CB"/>
    <w:rsid w:val="004B3FC5"/>
    <w:rsid w:val="004B72E0"/>
    <w:rsid w:val="004C127D"/>
    <w:rsid w:val="004C4BA2"/>
    <w:rsid w:val="004C5CF2"/>
    <w:rsid w:val="004E0187"/>
    <w:rsid w:val="004E3D06"/>
    <w:rsid w:val="004E4940"/>
    <w:rsid w:val="004E53BA"/>
    <w:rsid w:val="004F31DF"/>
    <w:rsid w:val="004F33FC"/>
    <w:rsid w:val="005045A6"/>
    <w:rsid w:val="00507658"/>
    <w:rsid w:val="00507FEA"/>
    <w:rsid w:val="00510EBC"/>
    <w:rsid w:val="00513074"/>
    <w:rsid w:val="00514BA2"/>
    <w:rsid w:val="00515579"/>
    <w:rsid w:val="00521715"/>
    <w:rsid w:val="0052447C"/>
    <w:rsid w:val="00525367"/>
    <w:rsid w:val="0052587B"/>
    <w:rsid w:val="00525D5E"/>
    <w:rsid w:val="0052760E"/>
    <w:rsid w:val="005314A4"/>
    <w:rsid w:val="00531936"/>
    <w:rsid w:val="00533B9E"/>
    <w:rsid w:val="005423F1"/>
    <w:rsid w:val="00542EFF"/>
    <w:rsid w:val="005437C1"/>
    <w:rsid w:val="005440ED"/>
    <w:rsid w:val="005452A2"/>
    <w:rsid w:val="00545986"/>
    <w:rsid w:val="0055556A"/>
    <w:rsid w:val="00557EB5"/>
    <w:rsid w:val="00565407"/>
    <w:rsid w:val="00567CD3"/>
    <w:rsid w:val="0057094D"/>
    <w:rsid w:val="00575993"/>
    <w:rsid w:val="0057722C"/>
    <w:rsid w:val="00583F96"/>
    <w:rsid w:val="00585FBF"/>
    <w:rsid w:val="0058782B"/>
    <w:rsid w:val="00590B2D"/>
    <w:rsid w:val="00593468"/>
    <w:rsid w:val="00595819"/>
    <w:rsid w:val="0059619C"/>
    <w:rsid w:val="005A0343"/>
    <w:rsid w:val="005A0558"/>
    <w:rsid w:val="005A4388"/>
    <w:rsid w:val="005A62F0"/>
    <w:rsid w:val="005B3822"/>
    <w:rsid w:val="005B504C"/>
    <w:rsid w:val="005B690A"/>
    <w:rsid w:val="005B6B06"/>
    <w:rsid w:val="005B7B80"/>
    <w:rsid w:val="005C10CA"/>
    <w:rsid w:val="005C57C0"/>
    <w:rsid w:val="005D0282"/>
    <w:rsid w:val="005D2E80"/>
    <w:rsid w:val="005D78AA"/>
    <w:rsid w:val="005E4E65"/>
    <w:rsid w:val="005E565A"/>
    <w:rsid w:val="005E597A"/>
    <w:rsid w:val="005E5ADA"/>
    <w:rsid w:val="005E607C"/>
    <w:rsid w:val="005E6B93"/>
    <w:rsid w:val="005F224D"/>
    <w:rsid w:val="005F4B52"/>
    <w:rsid w:val="005F532F"/>
    <w:rsid w:val="005F5813"/>
    <w:rsid w:val="00600A6C"/>
    <w:rsid w:val="00601CC6"/>
    <w:rsid w:val="0061344F"/>
    <w:rsid w:val="006134B0"/>
    <w:rsid w:val="00613A5C"/>
    <w:rsid w:val="00625562"/>
    <w:rsid w:val="0062633F"/>
    <w:rsid w:val="006267FA"/>
    <w:rsid w:val="006274AB"/>
    <w:rsid w:val="00631CD3"/>
    <w:rsid w:val="00634CE2"/>
    <w:rsid w:val="00636C24"/>
    <w:rsid w:val="00645A25"/>
    <w:rsid w:val="00646E85"/>
    <w:rsid w:val="0065096A"/>
    <w:rsid w:val="0065168C"/>
    <w:rsid w:val="00652D70"/>
    <w:rsid w:val="006544C8"/>
    <w:rsid w:val="006545A5"/>
    <w:rsid w:val="00656256"/>
    <w:rsid w:val="00666911"/>
    <w:rsid w:val="006701B6"/>
    <w:rsid w:val="00670AE4"/>
    <w:rsid w:val="006734DE"/>
    <w:rsid w:val="00674D2A"/>
    <w:rsid w:val="00674E45"/>
    <w:rsid w:val="006875BB"/>
    <w:rsid w:val="00694102"/>
    <w:rsid w:val="006953F8"/>
    <w:rsid w:val="0069603E"/>
    <w:rsid w:val="0069657A"/>
    <w:rsid w:val="006A27BD"/>
    <w:rsid w:val="006A3841"/>
    <w:rsid w:val="006A3DE8"/>
    <w:rsid w:val="006B7540"/>
    <w:rsid w:val="006C1E2C"/>
    <w:rsid w:val="006C28D8"/>
    <w:rsid w:val="006C32A1"/>
    <w:rsid w:val="006D027C"/>
    <w:rsid w:val="006D2FE1"/>
    <w:rsid w:val="006D300F"/>
    <w:rsid w:val="006D5B4F"/>
    <w:rsid w:val="006D7D3D"/>
    <w:rsid w:val="006E4833"/>
    <w:rsid w:val="006F666A"/>
    <w:rsid w:val="00701FAA"/>
    <w:rsid w:val="007075DD"/>
    <w:rsid w:val="007128A6"/>
    <w:rsid w:val="00712F63"/>
    <w:rsid w:val="00714888"/>
    <w:rsid w:val="00715F40"/>
    <w:rsid w:val="007170BD"/>
    <w:rsid w:val="00723D05"/>
    <w:rsid w:val="00724AB8"/>
    <w:rsid w:val="00726E53"/>
    <w:rsid w:val="00732436"/>
    <w:rsid w:val="007403B7"/>
    <w:rsid w:val="00743301"/>
    <w:rsid w:val="0074372B"/>
    <w:rsid w:val="007447F0"/>
    <w:rsid w:val="00753DBD"/>
    <w:rsid w:val="0075591E"/>
    <w:rsid w:val="00761BBE"/>
    <w:rsid w:val="0076250C"/>
    <w:rsid w:val="00764FF5"/>
    <w:rsid w:val="007651B5"/>
    <w:rsid w:val="0076657D"/>
    <w:rsid w:val="007745DD"/>
    <w:rsid w:val="00774FA1"/>
    <w:rsid w:val="00775B99"/>
    <w:rsid w:val="00780008"/>
    <w:rsid w:val="0078049C"/>
    <w:rsid w:val="007820F3"/>
    <w:rsid w:val="0078535D"/>
    <w:rsid w:val="007859DB"/>
    <w:rsid w:val="007901D8"/>
    <w:rsid w:val="00792B1C"/>
    <w:rsid w:val="00794199"/>
    <w:rsid w:val="00796DAC"/>
    <w:rsid w:val="007A0D16"/>
    <w:rsid w:val="007A3F63"/>
    <w:rsid w:val="007A4B83"/>
    <w:rsid w:val="007B17A5"/>
    <w:rsid w:val="007B53D1"/>
    <w:rsid w:val="007C424F"/>
    <w:rsid w:val="007C42C8"/>
    <w:rsid w:val="007D6F93"/>
    <w:rsid w:val="007D7398"/>
    <w:rsid w:val="007E0947"/>
    <w:rsid w:val="007E13E7"/>
    <w:rsid w:val="007E20FB"/>
    <w:rsid w:val="007E2ABA"/>
    <w:rsid w:val="007E2F4E"/>
    <w:rsid w:val="007E32B7"/>
    <w:rsid w:val="007E6A23"/>
    <w:rsid w:val="007F0C2E"/>
    <w:rsid w:val="007F17FE"/>
    <w:rsid w:val="007F5F66"/>
    <w:rsid w:val="007F7B3E"/>
    <w:rsid w:val="00801F92"/>
    <w:rsid w:val="00803453"/>
    <w:rsid w:val="00811C3A"/>
    <w:rsid w:val="00815087"/>
    <w:rsid w:val="008152F0"/>
    <w:rsid w:val="00825B96"/>
    <w:rsid w:val="00827AA2"/>
    <w:rsid w:val="0083048D"/>
    <w:rsid w:val="00832475"/>
    <w:rsid w:val="008324CA"/>
    <w:rsid w:val="00833FB2"/>
    <w:rsid w:val="00837559"/>
    <w:rsid w:val="00840901"/>
    <w:rsid w:val="00842AE5"/>
    <w:rsid w:val="00845A5F"/>
    <w:rsid w:val="0084770D"/>
    <w:rsid w:val="00854946"/>
    <w:rsid w:val="00856DCD"/>
    <w:rsid w:val="0086359D"/>
    <w:rsid w:val="00866703"/>
    <w:rsid w:val="00866A50"/>
    <w:rsid w:val="008809AA"/>
    <w:rsid w:val="00881BDA"/>
    <w:rsid w:val="00884330"/>
    <w:rsid w:val="008907C1"/>
    <w:rsid w:val="0089086B"/>
    <w:rsid w:val="0089121E"/>
    <w:rsid w:val="00894938"/>
    <w:rsid w:val="00896E82"/>
    <w:rsid w:val="008A1AF7"/>
    <w:rsid w:val="008A1D13"/>
    <w:rsid w:val="008B1F83"/>
    <w:rsid w:val="008B25BE"/>
    <w:rsid w:val="008B7689"/>
    <w:rsid w:val="008C099E"/>
    <w:rsid w:val="008C75A5"/>
    <w:rsid w:val="008D0EBE"/>
    <w:rsid w:val="008D1E8D"/>
    <w:rsid w:val="008D30F3"/>
    <w:rsid w:val="008D598D"/>
    <w:rsid w:val="008E0355"/>
    <w:rsid w:val="008E1E30"/>
    <w:rsid w:val="008E4C70"/>
    <w:rsid w:val="008E5E3A"/>
    <w:rsid w:val="008E69C4"/>
    <w:rsid w:val="008F5B06"/>
    <w:rsid w:val="00900302"/>
    <w:rsid w:val="00900D48"/>
    <w:rsid w:val="00902FD5"/>
    <w:rsid w:val="00904A6A"/>
    <w:rsid w:val="00910CCB"/>
    <w:rsid w:val="00912317"/>
    <w:rsid w:val="0091440C"/>
    <w:rsid w:val="00914E7A"/>
    <w:rsid w:val="00916416"/>
    <w:rsid w:val="009167D3"/>
    <w:rsid w:val="00921FC3"/>
    <w:rsid w:val="00933457"/>
    <w:rsid w:val="00940E6C"/>
    <w:rsid w:val="009537C5"/>
    <w:rsid w:val="0095562A"/>
    <w:rsid w:val="00956139"/>
    <w:rsid w:val="009634E8"/>
    <w:rsid w:val="00963807"/>
    <w:rsid w:val="00967240"/>
    <w:rsid w:val="00975401"/>
    <w:rsid w:val="009770C5"/>
    <w:rsid w:val="00984599"/>
    <w:rsid w:val="00987D71"/>
    <w:rsid w:val="00994EB8"/>
    <w:rsid w:val="009A23C1"/>
    <w:rsid w:val="009A541C"/>
    <w:rsid w:val="009B0617"/>
    <w:rsid w:val="009B6E1E"/>
    <w:rsid w:val="009C1008"/>
    <w:rsid w:val="009C1EFF"/>
    <w:rsid w:val="009C649C"/>
    <w:rsid w:val="009C7FB7"/>
    <w:rsid w:val="009D4755"/>
    <w:rsid w:val="009E4BF4"/>
    <w:rsid w:val="009F1646"/>
    <w:rsid w:val="009F62AF"/>
    <w:rsid w:val="00A01FB1"/>
    <w:rsid w:val="00A02F9B"/>
    <w:rsid w:val="00A049D0"/>
    <w:rsid w:val="00A05C02"/>
    <w:rsid w:val="00A1604D"/>
    <w:rsid w:val="00A3430B"/>
    <w:rsid w:val="00A411A3"/>
    <w:rsid w:val="00A41BD9"/>
    <w:rsid w:val="00A42083"/>
    <w:rsid w:val="00A51A40"/>
    <w:rsid w:val="00A54332"/>
    <w:rsid w:val="00A55601"/>
    <w:rsid w:val="00A55EFA"/>
    <w:rsid w:val="00A65CA6"/>
    <w:rsid w:val="00A67578"/>
    <w:rsid w:val="00A70831"/>
    <w:rsid w:val="00A71BF9"/>
    <w:rsid w:val="00A722F4"/>
    <w:rsid w:val="00A76EDB"/>
    <w:rsid w:val="00A77876"/>
    <w:rsid w:val="00A81F02"/>
    <w:rsid w:val="00A830EA"/>
    <w:rsid w:val="00A83E08"/>
    <w:rsid w:val="00A8588C"/>
    <w:rsid w:val="00A87AD6"/>
    <w:rsid w:val="00A91048"/>
    <w:rsid w:val="00A928DF"/>
    <w:rsid w:val="00A9339D"/>
    <w:rsid w:val="00A933C6"/>
    <w:rsid w:val="00AA00A3"/>
    <w:rsid w:val="00AA2DA5"/>
    <w:rsid w:val="00AA3EFE"/>
    <w:rsid w:val="00AA4083"/>
    <w:rsid w:val="00AA509E"/>
    <w:rsid w:val="00AB0BD0"/>
    <w:rsid w:val="00AB4C7E"/>
    <w:rsid w:val="00AB4DBD"/>
    <w:rsid w:val="00AB58BA"/>
    <w:rsid w:val="00AC5104"/>
    <w:rsid w:val="00AD26E5"/>
    <w:rsid w:val="00AD2A93"/>
    <w:rsid w:val="00AD506F"/>
    <w:rsid w:val="00AD76BE"/>
    <w:rsid w:val="00AE050F"/>
    <w:rsid w:val="00AE4003"/>
    <w:rsid w:val="00AE5AF4"/>
    <w:rsid w:val="00AE6B27"/>
    <w:rsid w:val="00AE6DBF"/>
    <w:rsid w:val="00AF1D12"/>
    <w:rsid w:val="00AF482C"/>
    <w:rsid w:val="00AF4B7F"/>
    <w:rsid w:val="00B0009A"/>
    <w:rsid w:val="00B00A8C"/>
    <w:rsid w:val="00B0334D"/>
    <w:rsid w:val="00B0421E"/>
    <w:rsid w:val="00B0585E"/>
    <w:rsid w:val="00B07924"/>
    <w:rsid w:val="00B1720C"/>
    <w:rsid w:val="00B17C18"/>
    <w:rsid w:val="00B24653"/>
    <w:rsid w:val="00B3126A"/>
    <w:rsid w:val="00B34508"/>
    <w:rsid w:val="00B377D2"/>
    <w:rsid w:val="00B40319"/>
    <w:rsid w:val="00B403F1"/>
    <w:rsid w:val="00B518F8"/>
    <w:rsid w:val="00B53FB2"/>
    <w:rsid w:val="00B64751"/>
    <w:rsid w:val="00B65BA3"/>
    <w:rsid w:val="00B6780F"/>
    <w:rsid w:val="00B709A8"/>
    <w:rsid w:val="00B743CA"/>
    <w:rsid w:val="00B75472"/>
    <w:rsid w:val="00B76E87"/>
    <w:rsid w:val="00B812C0"/>
    <w:rsid w:val="00B81F55"/>
    <w:rsid w:val="00B8297C"/>
    <w:rsid w:val="00B82A79"/>
    <w:rsid w:val="00B87018"/>
    <w:rsid w:val="00B878A0"/>
    <w:rsid w:val="00B917BE"/>
    <w:rsid w:val="00BA2B09"/>
    <w:rsid w:val="00BA36B7"/>
    <w:rsid w:val="00BA47E2"/>
    <w:rsid w:val="00BB4814"/>
    <w:rsid w:val="00BB4FFE"/>
    <w:rsid w:val="00BC2FE0"/>
    <w:rsid w:val="00BC35A0"/>
    <w:rsid w:val="00BC626F"/>
    <w:rsid w:val="00BD04D5"/>
    <w:rsid w:val="00BD23C4"/>
    <w:rsid w:val="00BD5B1C"/>
    <w:rsid w:val="00BD6EE2"/>
    <w:rsid w:val="00BE4FB7"/>
    <w:rsid w:val="00BF1D94"/>
    <w:rsid w:val="00BF28FA"/>
    <w:rsid w:val="00BF3BE5"/>
    <w:rsid w:val="00BF63B6"/>
    <w:rsid w:val="00C00A33"/>
    <w:rsid w:val="00C05C18"/>
    <w:rsid w:val="00C06053"/>
    <w:rsid w:val="00C066D7"/>
    <w:rsid w:val="00C1021D"/>
    <w:rsid w:val="00C14094"/>
    <w:rsid w:val="00C14AEE"/>
    <w:rsid w:val="00C14F2A"/>
    <w:rsid w:val="00C202C7"/>
    <w:rsid w:val="00C2069E"/>
    <w:rsid w:val="00C24B5F"/>
    <w:rsid w:val="00C343C4"/>
    <w:rsid w:val="00C433A2"/>
    <w:rsid w:val="00C454CB"/>
    <w:rsid w:val="00C5204A"/>
    <w:rsid w:val="00C52D29"/>
    <w:rsid w:val="00C53EEC"/>
    <w:rsid w:val="00C54CEA"/>
    <w:rsid w:val="00C54DFB"/>
    <w:rsid w:val="00C57526"/>
    <w:rsid w:val="00C6146B"/>
    <w:rsid w:val="00C61EC8"/>
    <w:rsid w:val="00C66B51"/>
    <w:rsid w:val="00C74355"/>
    <w:rsid w:val="00C769A8"/>
    <w:rsid w:val="00C77EE0"/>
    <w:rsid w:val="00C85400"/>
    <w:rsid w:val="00C87419"/>
    <w:rsid w:val="00C87ACB"/>
    <w:rsid w:val="00C92CFC"/>
    <w:rsid w:val="00CA1548"/>
    <w:rsid w:val="00CA1593"/>
    <w:rsid w:val="00CA205C"/>
    <w:rsid w:val="00CA35CC"/>
    <w:rsid w:val="00CA45AF"/>
    <w:rsid w:val="00CA4E8B"/>
    <w:rsid w:val="00CA55AA"/>
    <w:rsid w:val="00CA696C"/>
    <w:rsid w:val="00CA7354"/>
    <w:rsid w:val="00CB32A8"/>
    <w:rsid w:val="00CB5CCF"/>
    <w:rsid w:val="00CC49BB"/>
    <w:rsid w:val="00CC68FC"/>
    <w:rsid w:val="00CD1BB6"/>
    <w:rsid w:val="00CD2733"/>
    <w:rsid w:val="00CD2A6C"/>
    <w:rsid w:val="00CD3336"/>
    <w:rsid w:val="00CD6B2D"/>
    <w:rsid w:val="00CD73A4"/>
    <w:rsid w:val="00CF0394"/>
    <w:rsid w:val="00CF254B"/>
    <w:rsid w:val="00CF721D"/>
    <w:rsid w:val="00D05EDA"/>
    <w:rsid w:val="00D0606C"/>
    <w:rsid w:val="00D078E0"/>
    <w:rsid w:val="00D10B65"/>
    <w:rsid w:val="00D207A9"/>
    <w:rsid w:val="00D27763"/>
    <w:rsid w:val="00D32C74"/>
    <w:rsid w:val="00D32E76"/>
    <w:rsid w:val="00D339FE"/>
    <w:rsid w:val="00D430B3"/>
    <w:rsid w:val="00D43DAD"/>
    <w:rsid w:val="00D44998"/>
    <w:rsid w:val="00D44D0A"/>
    <w:rsid w:val="00D46A61"/>
    <w:rsid w:val="00D5430D"/>
    <w:rsid w:val="00D5731C"/>
    <w:rsid w:val="00D607C7"/>
    <w:rsid w:val="00D60A5C"/>
    <w:rsid w:val="00D613C6"/>
    <w:rsid w:val="00D61F4A"/>
    <w:rsid w:val="00D62783"/>
    <w:rsid w:val="00D62D36"/>
    <w:rsid w:val="00D64970"/>
    <w:rsid w:val="00D70EC9"/>
    <w:rsid w:val="00D71DFA"/>
    <w:rsid w:val="00D74421"/>
    <w:rsid w:val="00D774EC"/>
    <w:rsid w:val="00D80B10"/>
    <w:rsid w:val="00D80C72"/>
    <w:rsid w:val="00D81C9B"/>
    <w:rsid w:val="00D90CAF"/>
    <w:rsid w:val="00D97058"/>
    <w:rsid w:val="00DA0A78"/>
    <w:rsid w:val="00DA195B"/>
    <w:rsid w:val="00DA2E22"/>
    <w:rsid w:val="00DA3032"/>
    <w:rsid w:val="00DA3F9B"/>
    <w:rsid w:val="00DB48FF"/>
    <w:rsid w:val="00DB6AAB"/>
    <w:rsid w:val="00DC0634"/>
    <w:rsid w:val="00DC130F"/>
    <w:rsid w:val="00DC165A"/>
    <w:rsid w:val="00DC3548"/>
    <w:rsid w:val="00DC7F3C"/>
    <w:rsid w:val="00DF3DED"/>
    <w:rsid w:val="00DF3F4E"/>
    <w:rsid w:val="00DF7ACB"/>
    <w:rsid w:val="00E0691D"/>
    <w:rsid w:val="00E06920"/>
    <w:rsid w:val="00E06E2E"/>
    <w:rsid w:val="00E16208"/>
    <w:rsid w:val="00E217AB"/>
    <w:rsid w:val="00E21C1A"/>
    <w:rsid w:val="00E3117F"/>
    <w:rsid w:val="00E33254"/>
    <w:rsid w:val="00E348D2"/>
    <w:rsid w:val="00E55E74"/>
    <w:rsid w:val="00E56EF9"/>
    <w:rsid w:val="00E604D0"/>
    <w:rsid w:val="00E60514"/>
    <w:rsid w:val="00E60B24"/>
    <w:rsid w:val="00E62629"/>
    <w:rsid w:val="00E636DD"/>
    <w:rsid w:val="00E64BA2"/>
    <w:rsid w:val="00E65E5F"/>
    <w:rsid w:val="00E7181C"/>
    <w:rsid w:val="00E74280"/>
    <w:rsid w:val="00E74659"/>
    <w:rsid w:val="00E81A3E"/>
    <w:rsid w:val="00E951B2"/>
    <w:rsid w:val="00E9535D"/>
    <w:rsid w:val="00E964F5"/>
    <w:rsid w:val="00E9684A"/>
    <w:rsid w:val="00E9762D"/>
    <w:rsid w:val="00E97CDE"/>
    <w:rsid w:val="00EB132F"/>
    <w:rsid w:val="00EB2B6B"/>
    <w:rsid w:val="00EB42D7"/>
    <w:rsid w:val="00EC282E"/>
    <w:rsid w:val="00EC49B2"/>
    <w:rsid w:val="00EC501A"/>
    <w:rsid w:val="00EC76AF"/>
    <w:rsid w:val="00EC798F"/>
    <w:rsid w:val="00ED26A5"/>
    <w:rsid w:val="00ED325E"/>
    <w:rsid w:val="00ED3EE9"/>
    <w:rsid w:val="00ED5874"/>
    <w:rsid w:val="00ED6C19"/>
    <w:rsid w:val="00EE2DE8"/>
    <w:rsid w:val="00EE4434"/>
    <w:rsid w:val="00EE5FE4"/>
    <w:rsid w:val="00EF0C6A"/>
    <w:rsid w:val="00EF360D"/>
    <w:rsid w:val="00EF7331"/>
    <w:rsid w:val="00EF752C"/>
    <w:rsid w:val="00EF7B6E"/>
    <w:rsid w:val="00F01647"/>
    <w:rsid w:val="00F01B7D"/>
    <w:rsid w:val="00F06D11"/>
    <w:rsid w:val="00F123EC"/>
    <w:rsid w:val="00F14B19"/>
    <w:rsid w:val="00F1504D"/>
    <w:rsid w:val="00F16FE5"/>
    <w:rsid w:val="00F17A0B"/>
    <w:rsid w:val="00F227E0"/>
    <w:rsid w:val="00F24B28"/>
    <w:rsid w:val="00F3085A"/>
    <w:rsid w:val="00F32CCB"/>
    <w:rsid w:val="00F4207E"/>
    <w:rsid w:val="00F45C3E"/>
    <w:rsid w:val="00F51257"/>
    <w:rsid w:val="00F513A8"/>
    <w:rsid w:val="00F5185E"/>
    <w:rsid w:val="00F55C46"/>
    <w:rsid w:val="00F56EE5"/>
    <w:rsid w:val="00F576C4"/>
    <w:rsid w:val="00F61118"/>
    <w:rsid w:val="00F63CBE"/>
    <w:rsid w:val="00F64C0C"/>
    <w:rsid w:val="00F7225F"/>
    <w:rsid w:val="00F769A8"/>
    <w:rsid w:val="00F819BE"/>
    <w:rsid w:val="00F84EF7"/>
    <w:rsid w:val="00F8509F"/>
    <w:rsid w:val="00F907E5"/>
    <w:rsid w:val="00F949EE"/>
    <w:rsid w:val="00FA0D61"/>
    <w:rsid w:val="00FA3462"/>
    <w:rsid w:val="00FA76DB"/>
    <w:rsid w:val="00FB0AE6"/>
    <w:rsid w:val="00FB2A44"/>
    <w:rsid w:val="00FB2B6B"/>
    <w:rsid w:val="00FB3200"/>
    <w:rsid w:val="00FB58A3"/>
    <w:rsid w:val="00FB6E23"/>
    <w:rsid w:val="00FC2C7E"/>
    <w:rsid w:val="00FC3255"/>
    <w:rsid w:val="00FC3FE1"/>
    <w:rsid w:val="00FD7EC4"/>
    <w:rsid w:val="00FE70FE"/>
    <w:rsid w:val="00FE7247"/>
    <w:rsid w:val="00FE73A9"/>
    <w:rsid w:val="00FF0D9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58" style="v-text-anchor:middle" fill="f" fillcolor="#0c9">
      <v:fill color="#0c9" on="f"/>
      <v:stroke weight="2.25pt"/>
      <o:colormru v:ext="edit" colors="#343e5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DB5"/>
    <w:rPr>
      <w:rFonts w:ascii="Arial" w:eastAsia="Times New Roman" w:hAnsi="Arial"/>
      <w:szCs w:val="24"/>
    </w:rPr>
  </w:style>
  <w:style w:type="paragraph" w:styleId="Heading1">
    <w:name w:val="heading 1"/>
    <w:basedOn w:val="BodyTextINTROParagraph"/>
    <w:next w:val="Normal"/>
    <w:link w:val="Heading1Char"/>
    <w:qFormat/>
    <w:rsid w:val="00043DB5"/>
    <w:pPr>
      <w:spacing w:line="240" w:lineRule="auto"/>
      <w:ind w:left="0"/>
      <w:outlineLvl w:val="0"/>
    </w:pPr>
    <w:rPr>
      <w:b w:val="0"/>
      <w:color w:val="auto"/>
      <w:sz w:val="36"/>
      <w:szCs w:val="32"/>
    </w:rPr>
  </w:style>
  <w:style w:type="paragraph" w:styleId="Heading2">
    <w:name w:val="heading 2"/>
    <w:basedOn w:val="Normal"/>
    <w:next w:val="Normal"/>
    <w:link w:val="Heading2Char"/>
    <w:qFormat/>
    <w:rsid w:val="00043DB5"/>
    <w:pPr>
      <w:keepNext/>
      <w:spacing w:before="480"/>
      <w:outlineLvl w:val="1"/>
    </w:pPr>
    <w:rPr>
      <w:rFonts w:cs="Arial"/>
      <w:b/>
      <w:bCs/>
      <w:iCs/>
      <w:color w:val="343E5F"/>
      <w:spacing w:val="2"/>
      <w:sz w:val="24"/>
    </w:rPr>
  </w:style>
  <w:style w:type="paragraph" w:styleId="Heading3">
    <w:name w:val="heading 3"/>
    <w:basedOn w:val="BodyText"/>
    <w:next w:val="Normal"/>
    <w:qFormat/>
    <w:rsid w:val="00043DB5"/>
    <w:pPr>
      <w:spacing w:before="240" w:after="0"/>
      <w:outlineLvl w:val="2"/>
    </w:pPr>
    <w:rPr>
      <w:b/>
      <w:i/>
      <w:szCs w:val="20"/>
    </w:rPr>
  </w:style>
  <w:style w:type="paragraph" w:styleId="Heading4">
    <w:name w:val="heading 4"/>
    <w:basedOn w:val="Normal"/>
    <w:next w:val="Normal"/>
    <w:link w:val="Heading4Char"/>
    <w:qFormat/>
    <w:rsid w:val="00043DB5"/>
    <w:pPr>
      <w:keepNext/>
      <w:spacing w:before="180"/>
      <w:outlineLvl w:val="3"/>
    </w:pPr>
    <w:rPr>
      <w:b/>
      <w:bCs/>
      <w:spacing w:val="20"/>
      <w:sz w:val="16"/>
      <w:szCs w:val="16"/>
    </w:rPr>
  </w:style>
  <w:style w:type="paragraph" w:styleId="Heading5">
    <w:name w:val="heading 5"/>
    <w:aliases w:val="Heading (table) 5"/>
    <w:basedOn w:val="Heading4"/>
    <w:next w:val="Normal"/>
    <w:link w:val="Heading5Char"/>
    <w:qFormat/>
    <w:rsid w:val="00043DB5"/>
    <w:pPr>
      <w:spacing w:before="80" w:after="20"/>
      <w:outlineLvl w:val="4"/>
    </w:pPr>
  </w:style>
  <w:style w:type="paragraph" w:styleId="Heading6">
    <w:name w:val="heading 6"/>
    <w:basedOn w:val="Heading4"/>
    <w:next w:val="Normal"/>
    <w:link w:val="Heading6Char"/>
    <w:qFormat/>
    <w:rsid w:val="00AE050F"/>
    <w:pPr>
      <w:spacing w:before="240" w:after="40"/>
      <w:outlineLvl w:val="5"/>
    </w:pPr>
    <w:rPr>
      <w:caps/>
      <w:spacing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43DB5"/>
    <w:pPr>
      <w:spacing w:after="120"/>
    </w:pPr>
  </w:style>
  <w:style w:type="paragraph" w:styleId="BodyText2">
    <w:name w:val="Body Text 2"/>
    <w:basedOn w:val="BodyText"/>
    <w:rsid w:val="00043DB5"/>
    <w:pPr>
      <w:spacing w:after="0"/>
    </w:pPr>
    <w:rPr>
      <w:b/>
    </w:rPr>
  </w:style>
  <w:style w:type="paragraph" w:styleId="BodyText3">
    <w:name w:val="Body Text 3"/>
    <w:basedOn w:val="Normal"/>
    <w:rsid w:val="002617EE"/>
  </w:style>
  <w:style w:type="character" w:customStyle="1" w:styleId="BodyTextChar">
    <w:name w:val="Body Text Char"/>
    <w:basedOn w:val="DefaultParagraphFont"/>
    <w:link w:val="BodyText"/>
    <w:rsid w:val="00043DB5"/>
    <w:rPr>
      <w:rFonts w:ascii="Arial" w:hAnsi="Arial"/>
      <w:szCs w:val="24"/>
      <w:lang w:val="en-US" w:eastAsia="en-US" w:bidi="ar-SA"/>
    </w:rPr>
  </w:style>
  <w:style w:type="paragraph" w:customStyle="1" w:styleId="BodyTextINTROParagraph">
    <w:name w:val="Body Text INTRO Paragraph"/>
    <w:basedOn w:val="Normal"/>
    <w:next w:val="BodyText3"/>
    <w:link w:val="BodyTextINTROParagraphChar"/>
    <w:rsid w:val="00043DB5"/>
    <w:pPr>
      <w:tabs>
        <w:tab w:val="left" w:pos="480"/>
        <w:tab w:val="left" w:pos="960"/>
        <w:tab w:val="left" w:pos="1440"/>
        <w:tab w:val="left" w:pos="1920"/>
        <w:tab w:val="left" w:pos="2400"/>
        <w:tab w:val="left" w:pos="2880"/>
        <w:tab w:val="left" w:pos="3360"/>
        <w:tab w:val="left" w:pos="3840"/>
        <w:tab w:val="left" w:pos="4320"/>
      </w:tabs>
      <w:spacing w:before="360" w:after="120" w:line="360" w:lineRule="exact"/>
      <w:ind w:left="1440"/>
    </w:pPr>
    <w:rPr>
      <w:rFonts w:cs="Courier New"/>
      <w:b/>
      <w:color w:val="333333"/>
    </w:rPr>
  </w:style>
  <w:style w:type="character" w:customStyle="1" w:styleId="BodyTextINTROParagraphChar">
    <w:name w:val="Body Text INTRO Paragraph Char"/>
    <w:basedOn w:val="DefaultParagraphFont"/>
    <w:link w:val="BodyTextINTROParagraph"/>
    <w:rsid w:val="00043DB5"/>
    <w:rPr>
      <w:rFonts w:ascii="Arial" w:hAnsi="Arial" w:cs="Courier New"/>
      <w:b/>
      <w:color w:val="333333"/>
      <w:szCs w:val="24"/>
      <w:lang w:val="en-US" w:eastAsia="en-US" w:bidi="ar-SA"/>
    </w:rPr>
  </w:style>
  <w:style w:type="character" w:styleId="CommentReference">
    <w:name w:val="annotation reference"/>
    <w:basedOn w:val="DefaultParagraphFont"/>
    <w:semiHidden/>
    <w:rsid w:val="00043DB5"/>
    <w:rPr>
      <w:sz w:val="16"/>
      <w:szCs w:val="16"/>
    </w:rPr>
  </w:style>
  <w:style w:type="paragraph" w:styleId="CommentText">
    <w:name w:val="annotation text"/>
    <w:basedOn w:val="Normal"/>
    <w:semiHidden/>
    <w:rsid w:val="00043DB5"/>
    <w:rPr>
      <w:szCs w:val="20"/>
    </w:rPr>
  </w:style>
  <w:style w:type="paragraph" w:styleId="CommentSubject">
    <w:name w:val="annotation subject"/>
    <w:basedOn w:val="CommentText"/>
    <w:next w:val="CommentText"/>
    <w:semiHidden/>
    <w:rsid w:val="00043DB5"/>
    <w:rPr>
      <w:b/>
      <w:bCs/>
    </w:rPr>
  </w:style>
  <w:style w:type="paragraph" w:customStyle="1" w:styleId="Companyname">
    <w:name w:val="Company name"/>
    <w:basedOn w:val="Normal"/>
    <w:rsid w:val="00043DB5"/>
    <w:rPr>
      <w:b/>
      <w:sz w:val="24"/>
    </w:rPr>
  </w:style>
  <w:style w:type="paragraph" w:styleId="Footer">
    <w:name w:val="footer"/>
    <w:basedOn w:val="Normal"/>
    <w:rsid w:val="00043DB5"/>
    <w:rPr>
      <w:caps/>
      <w:sz w:val="16"/>
      <w:szCs w:val="16"/>
    </w:rPr>
  </w:style>
  <w:style w:type="paragraph" w:styleId="Header">
    <w:name w:val="header"/>
    <w:basedOn w:val="Normal"/>
    <w:rsid w:val="00043DB5"/>
    <w:pPr>
      <w:tabs>
        <w:tab w:val="center" w:pos="4320"/>
        <w:tab w:val="right" w:pos="8640"/>
      </w:tabs>
    </w:pPr>
    <w:rPr>
      <w:caps/>
      <w:sz w:val="16"/>
      <w:szCs w:val="16"/>
    </w:rPr>
  </w:style>
  <w:style w:type="character" w:customStyle="1" w:styleId="Heading4Char">
    <w:name w:val="Heading 4 Char"/>
    <w:basedOn w:val="DefaultParagraphFont"/>
    <w:link w:val="Heading4"/>
    <w:rsid w:val="00043DB5"/>
    <w:rPr>
      <w:rFonts w:ascii="Arial" w:hAnsi="Arial"/>
      <w:b/>
      <w:bCs/>
      <w:spacing w:val="20"/>
      <w:sz w:val="16"/>
      <w:szCs w:val="16"/>
      <w:lang w:val="en-US" w:eastAsia="en-US" w:bidi="ar-SA"/>
    </w:rPr>
  </w:style>
  <w:style w:type="character" w:customStyle="1" w:styleId="Heading6Char">
    <w:name w:val="Heading 6 Char"/>
    <w:basedOn w:val="Heading4Char"/>
    <w:link w:val="Heading6"/>
    <w:rsid w:val="00AE050F"/>
    <w:rPr>
      <w:rFonts w:ascii="Arial" w:hAnsi="Arial"/>
      <w:b/>
      <w:bCs/>
      <w:caps/>
      <w:spacing w:val="16"/>
      <w:sz w:val="16"/>
      <w:szCs w:val="16"/>
      <w:lang w:val="en-US" w:eastAsia="en-US" w:bidi="ar-SA"/>
    </w:rPr>
  </w:style>
  <w:style w:type="character" w:customStyle="1" w:styleId="Heading5Char">
    <w:name w:val="Heading 5 Char"/>
    <w:aliases w:val="Heading (table) 5 Char"/>
    <w:basedOn w:val="Heading6Char"/>
    <w:link w:val="Heading5"/>
    <w:rsid w:val="00043DB5"/>
    <w:rPr>
      <w:rFonts w:ascii="Arial" w:hAnsi="Arial"/>
      <w:b/>
      <w:bCs/>
      <w:caps/>
      <w:spacing w:val="16"/>
      <w:sz w:val="16"/>
      <w:szCs w:val="16"/>
      <w:lang w:val="en-US" w:eastAsia="en-US" w:bidi="ar-SA"/>
    </w:rPr>
  </w:style>
  <w:style w:type="character" w:customStyle="1" w:styleId="Heading1Char">
    <w:name w:val="Heading 1 Char"/>
    <w:basedOn w:val="BodyTextINTROParagraphChar"/>
    <w:link w:val="Heading1"/>
    <w:rsid w:val="00043DB5"/>
    <w:rPr>
      <w:rFonts w:ascii="Arial" w:hAnsi="Arial" w:cs="Courier New"/>
      <w:b/>
      <w:color w:val="333333"/>
      <w:sz w:val="36"/>
      <w:szCs w:val="32"/>
      <w:lang w:val="en-US" w:eastAsia="en-US" w:bidi="ar-SA"/>
    </w:rPr>
  </w:style>
  <w:style w:type="paragraph" w:customStyle="1" w:styleId="Instructionaltext">
    <w:name w:val="Instructional text"/>
    <w:basedOn w:val="BodyText"/>
    <w:rsid w:val="00043DB5"/>
    <w:pPr>
      <w:spacing w:before="60"/>
    </w:pPr>
    <w:rPr>
      <w:sz w:val="16"/>
    </w:rPr>
  </w:style>
  <w:style w:type="paragraph" w:customStyle="1" w:styleId="IntroBodyText">
    <w:name w:val="Intro Body Text"/>
    <w:basedOn w:val="Normal"/>
    <w:rsid w:val="00043DB5"/>
    <w:pPr>
      <w:tabs>
        <w:tab w:val="left" w:pos="480"/>
        <w:tab w:val="left" w:pos="960"/>
        <w:tab w:val="left" w:pos="1440"/>
        <w:tab w:val="left" w:pos="1920"/>
        <w:tab w:val="left" w:pos="2400"/>
        <w:tab w:val="left" w:pos="2880"/>
        <w:tab w:val="left" w:pos="3360"/>
        <w:tab w:val="left" w:pos="3840"/>
        <w:tab w:val="left" w:pos="4320"/>
      </w:tabs>
      <w:ind w:left="-14"/>
    </w:pPr>
    <w:rPr>
      <w:rFonts w:cs="Arial"/>
      <w:szCs w:val="20"/>
    </w:rPr>
  </w:style>
  <w:style w:type="paragraph" w:styleId="ListBullet2">
    <w:name w:val="List Bullet 2"/>
    <w:basedOn w:val="BodyText"/>
    <w:rsid w:val="00233089"/>
    <w:pPr>
      <w:numPr>
        <w:numId w:val="1"/>
      </w:numPr>
      <w:tabs>
        <w:tab w:val="clear" w:pos="1620"/>
        <w:tab w:val="num" w:pos="1080"/>
      </w:tabs>
      <w:spacing w:before="60" w:after="60"/>
      <w:ind w:left="1080"/>
    </w:pPr>
  </w:style>
  <w:style w:type="paragraph" w:styleId="ListBullet3">
    <w:name w:val="List Bullet 3"/>
    <w:basedOn w:val="ListBullet2"/>
    <w:rsid w:val="00043DB5"/>
    <w:pPr>
      <w:numPr>
        <w:numId w:val="0"/>
      </w:numPr>
    </w:pPr>
  </w:style>
  <w:style w:type="paragraph" w:customStyle="1" w:styleId="StyleBodyText2Left043After0pt">
    <w:name w:val="Style Body Text 2 + Left:  0.43&quot; After:  0 pt"/>
    <w:basedOn w:val="BodyText2"/>
    <w:autoRedefine/>
    <w:rsid w:val="00043DB5"/>
    <w:pPr>
      <w:tabs>
        <w:tab w:val="center" w:pos="7200"/>
      </w:tabs>
      <w:spacing w:line="480" w:lineRule="auto"/>
      <w:ind w:left="432"/>
    </w:pPr>
    <w:rPr>
      <w:rFonts w:ascii="Verdana" w:hAnsi="Verdana"/>
      <w:b w:val="0"/>
      <w:szCs w:val="20"/>
    </w:rPr>
  </w:style>
  <w:style w:type="paragraph" w:customStyle="1" w:styleId="StyleBodyTextINTROParagraphCustomColorRGB119119119B">
    <w:name w:val="Style Body Text INTRO Paragraph + Custom Color(RGB(119119119)) B..."/>
    <w:basedOn w:val="BodyTextINTROParagraph"/>
    <w:rsid w:val="00043DB5"/>
    <w:pPr>
      <w:tabs>
        <w:tab w:val="clear" w:pos="1440"/>
        <w:tab w:val="left" w:pos="0"/>
      </w:tabs>
      <w:spacing w:before="300" w:after="0"/>
      <w:ind w:left="0"/>
    </w:pPr>
    <w:rPr>
      <w:rFonts w:cs="Arial"/>
      <w:bCs/>
      <w:color w:val="5F5F5F"/>
      <w:sz w:val="24"/>
    </w:rPr>
  </w:style>
  <w:style w:type="paragraph" w:customStyle="1" w:styleId="TableBodyText">
    <w:name w:val="Table Body Text"/>
    <w:basedOn w:val="BodyText"/>
    <w:rsid w:val="00043DB5"/>
    <w:pPr>
      <w:spacing w:before="20" w:after="20"/>
    </w:pPr>
    <w:rPr>
      <w:sz w:val="18"/>
      <w:szCs w:val="18"/>
    </w:rPr>
  </w:style>
  <w:style w:type="paragraph" w:customStyle="1" w:styleId="Tablesubtitle">
    <w:name w:val="Table subtitle"/>
    <w:basedOn w:val="Normal"/>
    <w:rsid w:val="00043DB5"/>
    <w:pPr>
      <w:keepNext/>
      <w:spacing w:before="60" w:after="20"/>
      <w:outlineLvl w:val="5"/>
    </w:pPr>
    <w:rPr>
      <w:rFonts w:cs="Arial"/>
      <w:b/>
      <w:bCs/>
      <w:spacing w:val="10"/>
      <w:sz w:val="16"/>
      <w:szCs w:val="16"/>
    </w:rPr>
  </w:style>
  <w:style w:type="paragraph" w:customStyle="1" w:styleId="TableTitle">
    <w:name w:val="Table Title"/>
    <w:next w:val="Heading5"/>
    <w:rsid w:val="00043DB5"/>
    <w:pPr>
      <w:spacing w:before="360" w:after="60"/>
    </w:pPr>
    <w:rPr>
      <w:rFonts w:ascii="Arial" w:eastAsia="Times New Roman" w:hAnsi="Arial"/>
      <w:b/>
    </w:rPr>
  </w:style>
  <w:style w:type="paragraph" w:styleId="Title">
    <w:name w:val="Title"/>
    <w:basedOn w:val="BodyTextINTROParagraph"/>
    <w:qFormat/>
    <w:rsid w:val="00043DB5"/>
    <w:pPr>
      <w:spacing w:before="960" w:line="240" w:lineRule="auto"/>
      <w:ind w:left="0"/>
    </w:pPr>
    <w:rPr>
      <w:rFonts w:cs="Arial"/>
      <w:b w:val="0"/>
      <w:color w:val="343E5F"/>
      <w:sz w:val="52"/>
      <w:szCs w:val="52"/>
    </w:rPr>
  </w:style>
  <w:style w:type="paragraph" w:styleId="BalloonText">
    <w:name w:val="Balloon Text"/>
    <w:basedOn w:val="Normal"/>
    <w:semiHidden/>
    <w:rsid w:val="00043DB5"/>
    <w:rPr>
      <w:rFonts w:ascii="Tahoma" w:hAnsi="Tahoma" w:cs="Tahoma"/>
      <w:sz w:val="16"/>
      <w:szCs w:val="16"/>
    </w:rPr>
  </w:style>
  <w:style w:type="paragraph" w:styleId="ListNumber">
    <w:name w:val="List Number"/>
    <w:basedOn w:val="Normal"/>
    <w:rsid w:val="00AE050F"/>
    <w:pPr>
      <w:numPr>
        <w:numId w:val="3"/>
      </w:numPr>
    </w:pPr>
  </w:style>
  <w:style w:type="paragraph" w:styleId="ListNumber2">
    <w:name w:val="List Number 2"/>
    <w:basedOn w:val="Normal"/>
    <w:rsid w:val="00233089"/>
    <w:pPr>
      <w:numPr>
        <w:numId w:val="4"/>
      </w:numPr>
      <w:spacing w:after="120"/>
    </w:pPr>
  </w:style>
  <w:style w:type="paragraph" w:styleId="ListBullet4">
    <w:name w:val="List Bullet 4"/>
    <w:basedOn w:val="Normal"/>
    <w:rsid w:val="000809A8"/>
    <w:pPr>
      <w:numPr>
        <w:numId w:val="2"/>
      </w:numPr>
    </w:pPr>
  </w:style>
  <w:style w:type="character" w:styleId="PageNumber">
    <w:name w:val="page number"/>
    <w:basedOn w:val="DefaultParagraphFont"/>
    <w:rsid w:val="001110E8"/>
  </w:style>
  <w:style w:type="paragraph" w:styleId="ListNumber3">
    <w:name w:val="List Number 3"/>
    <w:basedOn w:val="ListNumber"/>
    <w:rsid w:val="001110E8"/>
    <w:pPr>
      <w:tabs>
        <w:tab w:val="clear" w:pos="360"/>
      </w:tabs>
      <w:spacing w:after="120"/>
      <w:ind w:left="2160"/>
    </w:pPr>
    <w:rPr>
      <w:sz w:val="22"/>
      <w:szCs w:val="20"/>
    </w:rPr>
  </w:style>
  <w:style w:type="paragraph" w:styleId="ListParagraph">
    <w:name w:val="List Paragraph"/>
    <w:basedOn w:val="Normal"/>
    <w:uiPriority w:val="34"/>
    <w:qFormat/>
    <w:rsid w:val="00D46A61"/>
    <w:pPr>
      <w:ind w:left="720"/>
      <w:contextualSpacing/>
    </w:pPr>
  </w:style>
  <w:style w:type="paragraph" w:styleId="Caption">
    <w:name w:val="caption"/>
    <w:basedOn w:val="Normal"/>
    <w:next w:val="Normal"/>
    <w:unhideWhenUsed/>
    <w:qFormat/>
    <w:rsid w:val="00B917BE"/>
    <w:pPr>
      <w:spacing w:after="200"/>
    </w:pPr>
    <w:rPr>
      <w:b/>
      <w:bCs/>
      <w:color w:val="4F81BD" w:themeColor="accent1"/>
      <w:sz w:val="18"/>
      <w:szCs w:val="18"/>
    </w:rPr>
  </w:style>
  <w:style w:type="numbering" w:customStyle="1" w:styleId="WSBullets">
    <w:name w:val="WS Bullets"/>
    <w:uiPriority w:val="99"/>
    <w:rsid w:val="00294D9B"/>
    <w:pPr>
      <w:numPr>
        <w:numId w:val="7"/>
      </w:numPr>
    </w:pPr>
  </w:style>
  <w:style w:type="character" w:customStyle="1" w:styleId="Heading2Char">
    <w:name w:val="Heading 2 Char"/>
    <w:basedOn w:val="DefaultParagraphFont"/>
    <w:link w:val="Heading2"/>
    <w:rsid w:val="00645A25"/>
    <w:rPr>
      <w:rFonts w:ascii="Arial" w:eastAsia="Times New Roman" w:hAnsi="Arial" w:cs="Arial"/>
      <w:b/>
      <w:bCs/>
      <w:iCs/>
      <w:color w:val="343E5F"/>
      <w:spacing w:val="2"/>
      <w:sz w:val="24"/>
      <w:szCs w:val="24"/>
    </w:rPr>
  </w:style>
  <w:style w:type="numbering" w:customStyle="1" w:styleId="WSBullets1">
    <w:name w:val="WS Bullets1"/>
    <w:uiPriority w:val="99"/>
    <w:rsid w:val="00C6146B"/>
  </w:style>
  <w:style w:type="character" w:styleId="Hyperlink">
    <w:name w:val="Hyperlink"/>
    <w:basedOn w:val="DefaultParagraphFont"/>
    <w:unhideWhenUsed/>
    <w:rsid w:val="006267FA"/>
    <w:rPr>
      <w:color w:val="0000FF" w:themeColor="hyperlink"/>
      <w:u w:val="single"/>
    </w:rPr>
  </w:style>
  <w:style w:type="character" w:styleId="FollowedHyperlink">
    <w:name w:val="FollowedHyperlink"/>
    <w:basedOn w:val="DefaultParagraphFont"/>
    <w:semiHidden/>
    <w:unhideWhenUsed/>
    <w:rsid w:val="00E55E7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file:///\\C:\"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P:\1%20AutoCAD%20Mai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H:\Drawing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oope1a\Desktop\0121979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28BD0C-1349-4E27-AA9A-B97ED08BE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01219790.dot</Template>
  <TotalTime>75</TotalTime>
  <Pages>17</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GRPLEG</Company>
  <LinksUpToDate>false</LinksUpToDate>
  <CharactersWithSpaces>3941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alundi1a</cp:lastModifiedBy>
  <cp:revision>46</cp:revision>
  <cp:lastPrinted>2016-06-20T17:07:00Z</cp:lastPrinted>
  <dcterms:created xsi:type="dcterms:W3CDTF">2017-01-06T20:34:00Z</dcterms:created>
  <dcterms:modified xsi:type="dcterms:W3CDTF">2017-07-24T21:57:00Z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TC012197901033</vt:lpwstr>
  </property>
</Properties>
</file>
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382" w:rsidRDefault="00CB5382" w:rsidP="00CB5382">
      <w:pPr>
        <w:pStyle w:val="Companyname"/>
        <w:rPr>
          <w:b w:val="0"/>
          <w:sz w:val="20"/>
        </w:rPr>
      </w:pPr>
      <w:r>
        <w:rPr>
          <w:b w:val="0"/>
          <w:noProof/>
          <w:sz w:val="20"/>
          <w:lang w:val="en-GB" w:eastAsia="en-GB"/>
        </w:rPr>
        <w:drawing>
          <wp:inline distT="0" distB="0" distL="0" distR="0">
            <wp:extent cx="3006090" cy="601218"/>
            <wp:effectExtent l="19050" t="0" r="3810" b="0"/>
            <wp:docPr id="1" name="Picture 2" descr="C:\Users\jjacob1e\Desktop\Brand Transition Docs\Logos\Wattstopper Typ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acob1e\Desktop\Brand Transition Docs\Logos\Wattstopper Typeface.jpg"/>
                    <pic:cNvPicPr>
                      <a:picLocks noChangeAspect="1" noChangeArrowheads="1"/>
                    </pic:cNvPicPr>
                  </pic:nvPicPr>
                  <pic:blipFill>
                    <a:blip r:embed="rId8" cstate="print"/>
                    <a:srcRect/>
                    <a:stretch>
                      <a:fillRect/>
                    </a:stretch>
                  </pic:blipFill>
                  <pic:spPr bwMode="auto">
                    <a:xfrm>
                      <a:off x="0" y="0"/>
                      <a:ext cx="3006090" cy="601218"/>
                    </a:xfrm>
                    <a:prstGeom prst="rect">
                      <a:avLst/>
                    </a:prstGeom>
                    <a:noFill/>
                    <a:ln w="9525">
                      <a:noFill/>
                      <a:miter lim="800000"/>
                      <a:headEnd/>
                      <a:tailEnd/>
                    </a:ln>
                  </pic:spPr>
                </pic:pic>
              </a:graphicData>
            </a:graphic>
          </wp:inline>
        </w:drawing>
      </w:r>
    </w:p>
    <w:p w:rsidR="00CB5382" w:rsidRDefault="00CB5382" w:rsidP="00CB5382">
      <w:pPr>
        <w:pStyle w:val="Companyname"/>
        <w:rPr>
          <w:b w:val="0"/>
          <w:sz w:val="20"/>
        </w:rPr>
      </w:pPr>
    </w:p>
    <w:p w:rsidR="00CB5382" w:rsidRPr="005E597A" w:rsidRDefault="00CB5382" w:rsidP="00CB5382">
      <w:pPr>
        <w:pStyle w:val="Companyname"/>
        <w:rPr>
          <w:b w:val="0"/>
          <w:sz w:val="20"/>
        </w:rPr>
      </w:pPr>
      <w:r>
        <w:rPr>
          <w:b w:val="0"/>
          <w:sz w:val="20"/>
        </w:rPr>
        <w:t xml:space="preserve">   PROJECT MANAGEMENT | CAD DEPARTMENT</w:t>
      </w:r>
    </w:p>
    <w:p w:rsidR="00CB5382" w:rsidRDefault="00CB5382" w:rsidP="00CB5382">
      <w:pPr>
        <w:pStyle w:val="Title"/>
        <w:spacing w:before="1200"/>
        <w:jc w:val="center"/>
        <w:rPr>
          <w:sz w:val="44"/>
          <w:szCs w:val="44"/>
        </w:rPr>
      </w:pPr>
    </w:p>
    <w:p w:rsidR="00CB5382" w:rsidRDefault="00CB5382" w:rsidP="00CB5382">
      <w:pPr>
        <w:pStyle w:val="Title"/>
        <w:spacing w:before="1200"/>
        <w:jc w:val="center"/>
        <w:rPr>
          <w:sz w:val="44"/>
          <w:szCs w:val="44"/>
        </w:rPr>
      </w:pPr>
    </w:p>
    <w:p w:rsidR="00CB5382" w:rsidRPr="000D7B6B" w:rsidRDefault="00CF0DAF" w:rsidP="00CB5382">
      <w:pPr>
        <w:pStyle w:val="Title"/>
        <w:spacing w:before="1200"/>
        <w:jc w:val="center"/>
        <w:rPr>
          <w:sz w:val="40"/>
          <w:szCs w:val="40"/>
        </w:rPr>
      </w:pPr>
      <w:r w:rsidRPr="00CF0DAF">
        <w:rPr>
          <w:noProof/>
          <w:sz w:val="40"/>
          <w:szCs w:val="40"/>
        </w:rPr>
        <w:pict>
          <v:line id="_x0000_s1085" style="position:absolute;left:0;text-align:left;z-index:251660288;mso-position-vertical-relative:page" from="0,397.4pt" to="6in,397.4pt">
            <w10:wrap anchory="page"/>
          </v:line>
        </w:pict>
      </w:r>
      <w:r w:rsidR="00C64BF3">
        <w:rPr>
          <w:sz w:val="40"/>
          <w:szCs w:val="40"/>
        </w:rPr>
        <w:t>Auto</w:t>
      </w:r>
      <w:r w:rsidR="00CB5382" w:rsidRPr="000D7B6B">
        <w:rPr>
          <w:sz w:val="40"/>
          <w:szCs w:val="40"/>
        </w:rPr>
        <w:t>CAD</w:t>
      </w:r>
      <w:r w:rsidR="00C64BF3">
        <w:rPr>
          <w:sz w:val="40"/>
          <w:szCs w:val="40"/>
        </w:rPr>
        <w:t xml:space="preserve"> LT</w:t>
      </w:r>
      <w:r w:rsidR="00CB5382">
        <w:rPr>
          <w:sz w:val="40"/>
          <w:szCs w:val="40"/>
        </w:rPr>
        <w:t xml:space="preserve"> Setup</w:t>
      </w:r>
      <w:r w:rsidR="00CB5382" w:rsidRPr="000D7B6B">
        <w:rPr>
          <w:sz w:val="40"/>
          <w:szCs w:val="40"/>
        </w:rPr>
        <w:t xml:space="preserve"> Document</w:t>
      </w:r>
    </w:p>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Pr>
        <w:spacing w:after="20"/>
      </w:pPr>
      <w:r w:rsidRPr="00AE050F">
        <w:rPr>
          <w:b/>
        </w:rPr>
        <w:t>Project Name:</w:t>
      </w:r>
      <w:r>
        <w:t xml:space="preserve"> CAD Setup</w:t>
      </w:r>
    </w:p>
    <w:p w:rsidR="00CB5382" w:rsidRDefault="00CB5382" w:rsidP="00CB5382">
      <w:pPr>
        <w:spacing w:after="20"/>
      </w:pPr>
      <w:r w:rsidRPr="00AE050F">
        <w:rPr>
          <w:b/>
        </w:rPr>
        <w:t>Project Manager Name:</w:t>
      </w:r>
      <w:r>
        <w:t xml:space="preserve"> </w:t>
      </w:r>
      <w:r w:rsidR="0015317A">
        <w:t>David Ketchum</w:t>
      </w:r>
    </w:p>
    <w:p w:rsidR="00CB5382" w:rsidRDefault="00CB5382" w:rsidP="00CB5382">
      <w:pPr>
        <w:spacing w:after="20"/>
      </w:pPr>
      <w:r w:rsidRPr="00AE050F">
        <w:rPr>
          <w:b/>
        </w:rPr>
        <w:t>Project Sponsor:</w:t>
      </w:r>
      <w:r>
        <w:t xml:space="preserve"> </w:t>
      </w:r>
      <w:r w:rsidR="0015317A">
        <w:t>David Ketchum</w:t>
      </w:r>
    </w:p>
    <w:p w:rsidR="00CB5382" w:rsidRDefault="00CB5382" w:rsidP="00CB5382">
      <w:pPr>
        <w:spacing w:after="20"/>
      </w:pPr>
      <w:r w:rsidRPr="00AE050F">
        <w:rPr>
          <w:b/>
        </w:rPr>
        <w:t>Project Team Member Names:</w:t>
      </w:r>
      <w:r>
        <w:t xml:space="preserve"> All CAD Users</w:t>
      </w:r>
    </w:p>
    <w:p w:rsidR="00CB5382" w:rsidRDefault="00CB5382" w:rsidP="00CB5382">
      <w:pPr>
        <w:spacing w:after="20"/>
      </w:pPr>
      <w:r w:rsidRPr="00AE050F">
        <w:rPr>
          <w:b/>
        </w:rPr>
        <w:t>Date:</w:t>
      </w:r>
      <w:r>
        <w:t xml:space="preserve"> 06.07.2017</w:t>
      </w:r>
    </w:p>
    <w:p w:rsidR="00CB5382" w:rsidRDefault="00CB5382" w:rsidP="00CB5382">
      <w:pPr>
        <w:spacing w:after="20"/>
      </w:pPr>
      <w:r w:rsidRPr="00AE050F">
        <w:rPr>
          <w:b/>
        </w:rPr>
        <w:t>Prepared by:</w:t>
      </w:r>
      <w:r>
        <w:rPr>
          <w:b/>
        </w:rPr>
        <w:t xml:space="preserve"> </w:t>
      </w:r>
      <w:r w:rsidRPr="00A71BF9">
        <w:t>Alex Lundin</w:t>
      </w:r>
    </w:p>
    <w:p w:rsidR="00CB5382" w:rsidRDefault="00CB5382" w:rsidP="00CB5382">
      <w:pPr>
        <w:pStyle w:val="Heading1"/>
        <w:rPr>
          <w:noProof/>
        </w:rPr>
      </w:pPr>
      <w:r>
        <w:rPr>
          <w:noProof/>
        </w:rPr>
        <w:lastRenderedPageBreak/>
        <w:t>Table of Contents</w:t>
      </w:r>
    </w:p>
    <w:p w:rsidR="00CB5382" w:rsidRDefault="00CB5382" w:rsidP="00CB5382">
      <w:pPr>
        <w:pStyle w:val="Heading2"/>
        <w:numPr>
          <w:ilvl w:val="0"/>
          <w:numId w:val="9"/>
        </w:numPr>
      </w:pPr>
      <w:r>
        <w:t>Purpose</w:t>
      </w:r>
    </w:p>
    <w:p w:rsidR="00CB5382" w:rsidRDefault="00CB5382" w:rsidP="00CB5382">
      <w:pPr>
        <w:pStyle w:val="Heading2"/>
        <w:numPr>
          <w:ilvl w:val="0"/>
          <w:numId w:val="9"/>
        </w:numPr>
      </w:pPr>
      <w:r>
        <w:t>Steps</w:t>
      </w:r>
    </w:p>
    <w:p w:rsidR="00CB5382" w:rsidRDefault="00CB5382" w:rsidP="00CB5382"/>
    <w:p w:rsidR="00CB5382" w:rsidRDefault="00CF0DAF" w:rsidP="00CB5382">
      <w:r w:rsidRPr="00CF0DAF">
        <w:rPr>
          <w:noProof/>
        </w:rPr>
        <w:pict>
          <v:line id="_x0000_s1087" style="position:absolute;z-index:251658240;mso-position-vertical-relative:page" from=".7pt,261pt" to="432.7pt,261pt">
            <w10:wrap anchory="page"/>
          </v:line>
        </w:pict>
      </w:r>
    </w:p>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B5382" w:rsidP="00CB5382"/>
    <w:p w:rsidR="00CB5382" w:rsidRDefault="00CF0DAF" w:rsidP="00CB5382">
      <w:pPr>
        <w:pStyle w:val="Heading1"/>
      </w:pPr>
      <w:r w:rsidRPr="00CF0DAF">
        <w:rPr>
          <w:noProof/>
        </w:rPr>
        <w:lastRenderedPageBreak/>
        <w:pict>
          <v:line id="_x0000_s1086" style="position:absolute;z-index:251661312;mso-position-vertical-relative:page" from=".7pt,95pt" to="432.7pt,95pt">
            <w10:wrap anchory="page"/>
          </v:line>
        </w:pict>
      </w:r>
      <w:r w:rsidR="00CB5382">
        <w:rPr>
          <w:noProof/>
        </w:rPr>
        <w:t>Setup</w:t>
      </w:r>
    </w:p>
    <w:p w:rsidR="00CB5382" w:rsidRDefault="00CB5382" w:rsidP="00CB5382">
      <w:pPr>
        <w:pStyle w:val="Heading2"/>
        <w:numPr>
          <w:ilvl w:val="0"/>
          <w:numId w:val="18"/>
        </w:numPr>
      </w:pPr>
      <w:r>
        <w:t>Purpose</w:t>
      </w:r>
    </w:p>
    <w:p w:rsidR="00CB5382" w:rsidRDefault="00CB5382" w:rsidP="00CB5382">
      <w:pPr>
        <w:pStyle w:val="BodyText"/>
        <w:ind w:left="360"/>
      </w:pPr>
      <w:r>
        <w:t>This file will provide step by step instructions to configure AutoCAD software to Wattstopper standards. Every setting necessary to create Wattstopper drawings will be covered. The Setup document is a living manuscript and may be updated as the need arises. These guidelines are subject to change at any time and are ever evolving. Changes to this text will be posted, to the H Drive, as they become available.</w:t>
      </w: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2F56F0" w:rsidP="00CB5382">
      <w:pPr>
        <w:pStyle w:val="BodyText"/>
        <w:ind w:left="360"/>
      </w:pPr>
    </w:p>
    <w:p w:rsidR="002F56F0" w:rsidRDefault="00CB5382" w:rsidP="002F56F0">
      <w:pPr>
        <w:pStyle w:val="Heading2"/>
        <w:numPr>
          <w:ilvl w:val="0"/>
          <w:numId w:val="18"/>
        </w:numPr>
      </w:pPr>
      <w:r>
        <w:lastRenderedPageBreak/>
        <w:t>Steps</w:t>
      </w:r>
    </w:p>
    <w:p w:rsidR="002F56F0" w:rsidRPr="00A311DB" w:rsidRDefault="002F56F0" w:rsidP="002F56F0"/>
    <w:p w:rsidR="002F56F0" w:rsidRPr="004716E3" w:rsidRDefault="002F56F0" w:rsidP="002F56F0">
      <w:pPr>
        <w:pStyle w:val="ListParagraph"/>
        <w:numPr>
          <w:ilvl w:val="1"/>
          <w:numId w:val="18"/>
        </w:numPr>
        <w:ind w:left="720"/>
        <w:rPr>
          <w:b/>
        </w:rPr>
      </w:pPr>
      <w:r>
        <w:rPr>
          <w:b/>
        </w:rPr>
        <w:t xml:space="preserve">Copy </w:t>
      </w:r>
      <w:proofErr w:type="spellStart"/>
      <w:r>
        <w:rPr>
          <w:b/>
        </w:rPr>
        <w:t>WS_Blocks</w:t>
      </w:r>
      <w:proofErr w:type="spellEnd"/>
      <w:r>
        <w:rPr>
          <w:b/>
        </w:rPr>
        <w:t xml:space="preserve"> folder from H Drive to C Drive</w:t>
      </w:r>
    </w:p>
    <w:p w:rsidR="002F56F0" w:rsidRPr="00EE08D1" w:rsidRDefault="002F56F0" w:rsidP="002F56F0">
      <w:pPr>
        <w:pStyle w:val="ListParagraph"/>
        <w:numPr>
          <w:ilvl w:val="2"/>
          <w:numId w:val="18"/>
        </w:numPr>
        <w:ind w:left="1080"/>
      </w:pPr>
      <w:r>
        <w:t>Type either location</w:t>
      </w:r>
      <w:r w:rsidRPr="00EE08D1">
        <w:t xml:space="preserve"> below into windows explorer (or </w:t>
      </w:r>
      <w:proofErr w:type="spellStart"/>
      <w:r w:rsidRPr="00EE08D1">
        <w:t>cntrl</w:t>
      </w:r>
      <w:proofErr w:type="spellEnd"/>
      <w:r w:rsidRPr="00EE08D1">
        <w:t>-click)</w:t>
      </w:r>
    </w:p>
    <w:p w:rsidR="002F56F0" w:rsidRDefault="002F56F0" w:rsidP="002F56F0">
      <w:pPr>
        <w:pStyle w:val="ListParagraph"/>
        <w:ind w:left="1080"/>
      </w:pPr>
      <w:hyperlink r:id="rId9" w:history="1">
        <w:r w:rsidRPr="00EE08D1">
          <w:rPr>
            <w:rStyle w:val="Hyperlink"/>
          </w:rPr>
          <w:t>H:\Dra</w:t>
        </w:r>
        <w:r w:rsidRPr="00EE08D1">
          <w:rPr>
            <w:rStyle w:val="Hyperlink"/>
          </w:rPr>
          <w:t>w</w:t>
        </w:r>
        <w:r w:rsidRPr="00EE08D1">
          <w:rPr>
            <w:rStyle w:val="Hyperlink"/>
          </w:rPr>
          <w:t>in</w:t>
        </w:r>
        <w:r w:rsidRPr="00EE08D1">
          <w:rPr>
            <w:rStyle w:val="Hyperlink"/>
          </w:rPr>
          <w:t>g</w:t>
        </w:r>
        <w:r w:rsidRPr="00EE08D1">
          <w:rPr>
            <w:rStyle w:val="Hyperlink"/>
          </w:rPr>
          <w:t>s</w:t>
        </w:r>
      </w:hyperlink>
    </w:p>
    <w:p w:rsidR="002F56F0" w:rsidRDefault="002F56F0" w:rsidP="002F56F0">
      <w:pPr>
        <w:pStyle w:val="ListParagraph"/>
        <w:ind w:left="1080"/>
      </w:pPr>
      <w:hyperlink r:id="rId10" w:history="1">
        <w:r w:rsidRPr="00A54332">
          <w:rPr>
            <w:rStyle w:val="Hyperlink"/>
          </w:rPr>
          <w:t>P:\1 AutoCAD Ma</w:t>
        </w:r>
        <w:r w:rsidRPr="00A54332">
          <w:rPr>
            <w:rStyle w:val="Hyperlink"/>
          </w:rPr>
          <w:t>i</w:t>
        </w:r>
        <w:r w:rsidRPr="00A54332">
          <w:rPr>
            <w:rStyle w:val="Hyperlink"/>
          </w:rPr>
          <w:t>n</w:t>
        </w:r>
      </w:hyperlink>
    </w:p>
    <w:p w:rsidR="002F56F0" w:rsidRPr="00EE08D1" w:rsidRDefault="002F56F0" w:rsidP="002F56F0">
      <w:pPr>
        <w:pStyle w:val="ListParagraph"/>
        <w:ind w:left="1080"/>
      </w:pPr>
    </w:p>
    <w:p w:rsidR="002F56F0" w:rsidRDefault="002F56F0" w:rsidP="002F56F0">
      <w:pPr>
        <w:pStyle w:val="ListParagraph"/>
        <w:numPr>
          <w:ilvl w:val="2"/>
          <w:numId w:val="18"/>
        </w:numPr>
        <w:ind w:left="1080"/>
      </w:pPr>
      <w:r w:rsidRPr="00EE08D1">
        <w:t xml:space="preserve">Copy </w:t>
      </w:r>
      <w:proofErr w:type="spellStart"/>
      <w:r w:rsidRPr="00EE08D1">
        <w:t>WS_Blocks</w:t>
      </w:r>
      <w:proofErr w:type="spellEnd"/>
    </w:p>
    <w:p w:rsidR="002F56F0" w:rsidRPr="00EE08D1" w:rsidRDefault="002F56F0" w:rsidP="002F56F0">
      <w:pPr>
        <w:pStyle w:val="ListParagraph"/>
        <w:numPr>
          <w:ilvl w:val="2"/>
          <w:numId w:val="18"/>
        </w:numPr>
        <w:ind w:left="1080"/>
      </w:pPr>
      <w:r w:rsidRPr="00EE08D1">
        <w:t xml:space="preserve">Paste </w:t>
      </w:r>
      <w:r>
        <w:t>into C:\</w:t>
      </w:r>
    </w:p>
    <w:p w:rsidR="002F56F0" w:rsidRPr="00E55E74" w:rsidRDefault="002F56F0" w:rsidP="002F56F0">
      <w:pPr>
        <w:ind w:left="360" w:firstLine="720"/>
        <w:rPr>
          <w:b/>
        </w:rPr>
      </w:pPr>
      <w:hyperlink r:id="rId11" w:history="1">
        <w:r w:rsidRPr="00097716">
          <w:rPr>
            <w:rStyle w:val="Hyperlink"/>
            <w:b/>
          </w:rPr>
          <w:t>C:</w:t>
        </w:r>
        <w:r w:rsidRPr="00097716">
          <w:rPr>
            <w:rStyle w:val="Hyperlink"/>
            <w:b/>
          </w:rPr>
          <w:t>\</w:t>
        </w:r>
      </w:hyperlink>
      <w:r>
        <w:rPr>
          <w:b/>
        </w:rPr>
        <w:t xml:space="preserve"> </w:t>
      </w:r>
    </w:p>
    <w:p w:rsidR="002F56F0" w:rsidRDefault="002F56F0" w:rsidP="002F56F0">
      <w:pPr>
        <w:pStyle w:val="ListParagraph"/>
        <w:ind w:left="1800"/>
        <w:rPr>
          <w:b/>
        </w:rPr>
      </w:pPr>
    </w:p>
    <w:p w:rsidR="002F56F0" w:rsidRDefault="002F56F0" w:rsidP="002F56F0">
      <w:pPr>
        <w:jc w:val="center"/>
        <w:rPr>
          <w:b/>
        </w:rPr>
      </w:pPr>
      <w:r>
        <w:rPr>
          <w:b/>
          <w:noProof/>
          <w:lang w:val="en-GB" w:eastAsia="en-GB"/>
        </w:rPr>
        <w:drawing>
          <wp:inline distT="0" distB="0" distL="0" distR="0">
            <wp:extent cx="4120103" cy="291602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126398" cy="2920477"/>
                    </a:xfrm>
                    <a:prstGeom prst="rect">
                      <a:avLst/>
                    </a:prstGeom>
                    <a:noFill/>
                    <a:ln w="9525">
                      <a:noFill/>
                      <a:miter lim="800000"/>
                      <a:headEnd/>
                      <a:tailEnd/>
                    </a:ln>
                  </pic:spPr>
                </pic:pic>
              </a:graphicData>
            </a:graphic>
          </wp:inline>
        </w:drawing>
      </w:r>
    </w:p>
    <w:p w:rsidR="002F56F0" w:rsidRDefault="002F56F0" w:rsidP="002F56F0">
      <w:pPr>
        <w:jc w:val="center"/>
        <w:rPr>
          <w:b/>
        </w:rPr>
      </w:pPr>
    </w:p>
    <w:p w:rsidR="002F56F0" w:rsidRDefault="002F56F0" w:rsidP="002F56F0">
      <w:pPr>
        <w:pStyle w:val="ListParagraph"/>
        <w:ind w:left="1080"/>
        <w:rPr>
          <w:b/>
        </w:rPr>
      </w:pPr>
      <w:r>
        <w:rPr>
          <w:b/>
          <w:noProof/>
          <w:lang w:val="en-GB" w:eastAsia="en-GB"/>
        </w:rPr>
        <w:drawing>
          <wp:inline distT="0" distB="0" distL="0" distR="0">
            <wp:extent cx="4498575" cy="302820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501777" cy="3030363"/>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 w:rsidR="00CB5382" w:rsidRPr="00C74888" w:rsidRDefault="00CB5382" w:rsidP="00CB5382">
      <w:pPr>
        <w:pStyle w:val="ListParagraph"/>
        <w:ind w:left="1440"/>
      </w:pPr>
    </w:p>
    <w:p w:rsidR="00CB5382" w:rsidRPr="002A3982" w:rsidRDefault="00CB5382" w:rsidP="00CB5382">
      <w:pPr>
        <w:pStyle w:val="ListParagraph"/>
        <w:numPr>
          <w:ilvl w:val="1"/>
          <w:numId w:val="18"/>
        </w:numPr>
        <w:ind w:left="720"/>
        <w:rPr>
          <w:b/>
        </w:rPr>
      </w:pPr>
      <w:r>
        <w:rPr>
          <w:b/>
        </w:rPr>
        <w:lastRenderedPageBreak/>
        <w:t>Open AutoCAD</w:t>
      </w:r>
    </w:p>
    <w:p w:rsidR="00CB5382" w:rsidRPr="009B511B" w:rsidRDefault="00CB5382" w:rsidP="00CB5382">
      <w:pPr>
        <w:pStyle w:val="ListParagraph"/>
        <w:numPr>
          <w:ilvl w:val="2"/>
          <w:numId w:val="18"/>
        </w:numPr>
        <w:ind w:left="1080"/>
      </w:pPr>
      <w:r w:rsidRPr="009B511B">
        <w:t>Navigate to Start menu</w:t>
      </w:r>
    </w:p>
    <w:p w:rsidR="00CB5382" w:rsidRPr="009B511B" w:rsidRDefault="00CB5382" w:rsidP="00CB5382">
      <w:pPr>
        <w:pStyle w:val="ListParagraph"/>
        <w:numPr>
          <w:ilvl w:val="2"/>
          <w:numId w:val="18"/>
        </w:numPr>
        <w:ind w:left="1080"/>
      </w:pPr>
      <w:r w:rsidRPr="009B511B">
        <w:t>Click All Programs</w:t>
      </w:r>
    </w:p>
    <w:p w:rsidR="00CB5382" w:rsidRPr="009B511B" w:rsidRDefault="00CB5382" w:rsidP="00CB5382">
      <w:pPr>
        <w:pStyle w:val="ListParagraph"/>
        <w:numPr>
          <w:ilvl w:val="2"/>
          <w:numId w:val="18"/>
        </w:numPr>
        <w:ind w:left="1080"/>
      </w:pPr>
      <w:r w:rsidRPr="009B511B">
        <w:t>Click Autodesk Folder</w:t>
      </w:r>
    </w:p>
    <w:p w:rsidR="00CB5382" w:rsidRPr="009B511B" w:rsidRDefault="00CB5382" w:rsidP="00CB5382">
      <w:pPr>
        <w:pStyle w:val="ListParagraph"/>
        <w:numPr>
          <w:ilvl w:val="2"/>
          <w:numId w:val="18"/>
        </w:numPr>
        <w:ind w:left="1080"/>
      </w:pPr>
      <w:r w:rsidRPr="009B511B">
        <w:t>Click AutoCAD-20XX-Enlgish</w:t>
      </w:r>
    </w:p>
    <w:p w:rsidR="00CB5382" w:rsidRPr="009B511B" w:rsidRDefault="00CB5382" w:rsidP="00CB5382">
      <w:pPr>
        <w:pStyle w:val="ListParagraph"/>
        <w:numPr>
          <w:ilvl w:val="2"/>
          <w:numId w:val="18"/>
        </w:numPr>
        <w:ind w:left="1080"/>
      </w:pPr>
      <w:r w:rsidRPr="009B511B">
        <w:t>** Make sure to choose regular AutoCAD rather than architecture or mechanical</w:t>
      </w:r>
    </w:p>
    <w:p w:rsidR="00CB5382" w:rsidRDefault="00CB5382" w:rsidP="00CB5382">
      <w:pPr>
        <w:pStyle w:val="ListParagraph"/>
        <w:ind w:left="1800"/>
        <w:rPr>
          <w:b/>
        </w:rPr>
      </w:pPr>
    </w:p>
    <w:p w:rsidR="00CB5382" w:rsidRPr="00CE721D" w:rsidRDefault="00CB5382" w:rsidP="00CB5382">
      <w:pPr>
        <w:jc w:val="center"/>
        <w:rPr>
          <w:b/>
        </w:rPr>
      </w:pPr>
      <w:r>
        <w:rPr>
          <w:noProof/>
          <w:lang w:val="en-GB" w:eastAsia="en-GB"/>
        </w:rPr>
        <w:drawing>
          <wp:inline distT="0" distB="0" distL="0" distR="0">
            <wp:extent cx="2727996" cy="287655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727996" cy="2876550"/>
                    </a:xfrm>
                    <a:prstGeom prst="rect">
                      <a:avLst/>
                    </a:prstGeom>
                    <a:noFill/>
                    <a:ln w="9525">
                      <a:noFill/>
                      <a:miter lim="800000"/>
                      <a:headEnd/>
                      <a:tailEnd/>
                    </a:ln>
                  </pic:spPr>
                </pic:pic>
              </a:graphicData>
            </a:graphic>
          </wp:inline>
        </w:drawing>
      </w:r>
    </w:p>
    <w:p w:rsidR="00CB5382" w:rsidRDefault="00CB5382" w:rsidP="00CB5382">
      <w:pPr>
        <w:pStyle w:val="ListParagraph"/>
        <w:ind w:left="180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Pr="00C74888" w:rsidRDefault="00CB5382" w:rsidP="00CB5382">
      <w:pPr>
        <w:rPr>
          <w:b/>
        </w:rPr>
      </w:pPr>
    </w:p>
    <w:p w:rsidR="00CB5382" w:rsidRDefault="00CB5382" w:rsidP="00CB5382">
      <w:pPr>
        <w:pStyle w:val="ListParagraph"/>
        <w:numPr>
          <w:ilvl w:val="1"/>
          <w:numId w:val="18"/>
        </w:numPr>
        <w:ind w:left="720"/>
        <w:rPr>
          <w:b/>
        </w:rPr>
      </w:pPr>
      <w:r>
        <w:rPr>
          <w:b/>
        </w:rPr>
        <w:t>Open Options</w:t>
      </w:r>
    </w:p>
    <w:p w:rsidR="00CB5382" w:rsidRPr="00EE08D1" w:rsidRDefault="00CB5382" w:rsidP="00CB5382">
      <w:pPr>
        <w:pStyle w:val="ListParagraph"/>
        <w:numPr>
          <w:ilvl w:val="2"/>
          <w:numId w:val="18"/>
        </w:numPr>
        <w:ind w:left="1080"/>
      </w:pPr>
      <w:r w:rsidRPr="00EE08D1">
        <w:t>Type options into the command line</w:t>
      </w:r>
    </w:p>
    <w:p w:rsidR="00CB5382" w:rsidRPr="00EE08D1" w:rsidRDefault="00CB5382" w:rsidP="00CB5382">
      <w:pPr>
        <w:pStyle w:val="ListParagraph"/>
        <w:numPr>
          <w:ilvl w:val="2"/>
          <w:numId w:val="18"/>
        </w:numPr>
        <w:ind w:left="1080"/>
      </w:pPr>
      <w:r w:rsidRPr="00EE08D1">
        <w:t>Press enter</w:t>
      </w:r>
    </w:p>
    <w:p w:rsidR="00CB5382" w:rsidRDefault="00CB5382" w:rsidP="00CB5382">
      <w:pPr>
        <w:pStyle w:val="ListParagraph"/>
        <w:ind w:left="1800"/>
        <w:rPr>
          <w:b/>
        </w:rPr>
      </w:pPr>
    </w:p>
    <w:p w:rsidR="00CB5382" w:rsidRDefault="00CB5382" w:rsidP="00CB5382">
      <w:pPr>
        <w:jc w:val="center"/>
        <w:rPr>
          <w:b/>
        </w:rPr>
      </w:pPr>
      <w:r>
        <w:rPr>
          <w:noProof/>
          <w:lang w:val="en-GB" w:eastAsia="en-GB"/>
        </w:rPr>
        <w:drawing>
          <wp:inline distT="0" distB="0" distL="0" distR="0">
            <wp:extent cx="4810125" cy="1962956"/>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820634" cy="1967244"/>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Pr="00CE721D" w:rsidRDefault="00CB5382" w:rsidP="00CB5382">
      <w:pPr>
        <w:jc w:val="center"/>
        <w:rPr>
          <w:b/>
        </w:rPr>
      </w:pPr>
      <w:r>
        <w:rPr>
          <w:b/>
          <w:noProof/>
          <w:lang w:val="en-GB" w:eastAsia="en-GB"/>
        </w:rPr>
        <w:lastRenderedPageBreak/>
        <w:drawing>
          <wp:inline distT="0" distB="0" distL="0" distR="0">
            <wp:extent cx="4893469" cy="3914775"/>
            <wp:effectExtent l="19050" t="0" r="2381"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899796" cy="3919837"/>
                    </a:xfrm>
                    <a:prstGeom prst="rect">
                      <a:avLst/>
                    </a:prstGeom>
                    <a:noFill/>
                    <a:ln w="9525">
                      <a:noFill/>
                      <a:miter lim="800000"/>
                      <a:headEnd/>
                      <a:tailEnd/>
                    </a:ln>
                  </pic:spPr>
                </pic:pic>
              </a:graphicData>
            </a:graphic>
          </wp:inline>
        </w:drawing>
      </w: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rPr>
          <w:b/>
        </w:rPr>
      </w:pPr>
    </w:p>
    <w:p w:rsidR="00CB5382" w:rsidRPr="00A311DB" w:rsidRDefault="00CB5382" w:rsidP="00CB5382">
      <w:pPr>
        <w:rPr>
          <w:b/>
        </w:rPr>
      </w:pPr>
    </w:p>
    <w:p w:rsidR="00CB5382" w:rsidRDefault="00CB5382"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2F56F0" w:rsidRDefault="002F56F0"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numPr>
          <w:ilvl w:val="1"/>
          <w:numId w:val="18"/>
        </w:numPr>
        <w:ind w:left="720"/>
        <w:rPr>
          <w:b/>
        </w:rPr>
      </w:pPr>
      <w:r>
        <w:rPr>
          <w:b/>
        </w:rPr>
        <w:lastRenderedPageBreak/>
        <w:t>Update Paths and Locations and change Save settings</w:t>
      </w:r>
    </w:p>
    <w:p w:rsidR="00CB5382" w:rsidRPr="00063252" w:rsidRDefault="00CB5382" w:rsidP="00CB5382">
      <w:pPr>
        <w:pStyle w:val="ListParagraph"/>
        <w:numPr>
          <w:ilvl w:val="2"/>
          <w:numId w:val="18"/>
        </w:numPr>
        <w:ind w:left="1080"/>
      </w:pPr>
      <w:r w:rsidRPr="00063252">
        <w:t>Click + on Support File Search Path</w:t>
      </w:r>
    </w:p>
    <w:p w:rsidR="00CB5382" w:rsidRDefault="00CB5382" w:rsidP="00CB5382">
      <w:pPr>
        <w:pStyle w:val="ListParagraph"/>
        <w:numPr>
          <w:ilvl w:val="3"/>
          <w:numId w:val="18"/>
        </w:numPr>
        <w:ind w:left="1440"/>
      </w:pPr>
      <w:r w:rsidRPr="00EF14A9">
        <w:t xml:space="preserve">Add these </w:t>
      </w:r>
      <w:r>
        <w:t xml:space="preserve">four </w:t>
      </w:r>
      <w:r w:rsidRPr="00EF14A9">
        <w:t>locations</w:t>
      </w:r>
    </w:p>
    <w:p w:rsidR="002F56F0" w:rsidRPr="00EF14A9" w:rsidRDefault="002F56F0" w:rsidP="002F56F0">
      <w:pPr>
        <w:pStyle w:val="ListParagraph"/>
        <w:ind w:left="1440"/>
      </w:pPr>
    </w:p>
    <w:p w:rsidR="00CB5382" w:rsidRDefault="00CB5382" w:rsidP="00CB5382">
      <w:pPr>
        <w:pStyle w:val="ListParagraph"/>
        <w:ind w:left="1440"/>
      </w:pPr>
      <w:r w:rsidRPr="00433DDF">
        <w:t>C:\WS_Blocks\Default</w:t>
      </w:r>
    </w:p>
    <w:p w:rsidR="002F56F0" w:rsidRDefault="002F56F0" w:rsidP="00CB5382">
      <w:pPr>
        <w:pStyle w:val="ListParagraph"/>
        <w:ind w:left="1440"/>
      </w:pPr>
    </w:p>
    <w:p w:rsidR="00CB5382" w:rsidRDefault="00CB5382" w:rsidP="00CB5382">
      <w:pPr>
        <w:pStyle w:val="ListParagraph"/>
        <w:ind w:left="1440"/>
      </w:pPr>
      <w:r w:rsidRPr="00433DDF">
        <w:t>C:\WS_Blocks\Default</w:t>
      </w:r>
      <w:r>
        <w:t>\LISP</w:t>
      </w:r>
    </w:p>
    <w:p w:rsidR="002F56F0" w:rsidRDefault="002F56F0" w:rsidP="00CB5382">
      <w:pPr>
        <w:pStyle w:val="ListParagraph"/>
        <w:ind w:left="1440"/>
      </w:pPr>
    </w:p>
    <w:p w:rsidR="002F56F0" w:rsidRDefault="002F56F0" w:rsidP="00CB5382">
      <w:pPr>
        <w:pStyle w:val="ListParagraph"/>
        <w:ind w:left="1440"/>
      </w:pPr>
      <w:r w:rsidRPr="002F56F0">
        <w:t>C:\WS_Blocks\Default\ToolPallete\Palettes\Layout Blocks</w:t>
      </w:r>
    </w:p>
    <w:p w:rsidR="002F56F0" w:rsidRDefault="002F56F0" w:rsidP="00CB5382">
      <w:pPr>
        <w:pStyle w:val="ListParagraph"/>
        <w:ind w:left="1440"/>
      </w:pPr>
    </w:p>
    <w:p w:rsidR="00CB5382" w:rsidRPr="00EF14A9" w:rsidRDefault="002F56F0" w:rsidP="00CB5382">
      <w:pPr>
        <w:pStyle w:val="ListParagraph"/>
        <w:ind w:left="1440"/>
      </w:pPr>
      <w:r w:rsidRPr="002F56F0">
        <w:t>C:\WS_Blocks\Default\ToolPallete\Palettes\Layout Blocks</w:t>
      </w:r>
      <w:r>
        <w:t>\</w:t>
      </w:r>
      <w:r w:rsidR="00CB5382" w:rsidRPr="004D2979">
        <w:t>Layout Block Definitions</w:t>
      </w:r>
    </w:p>
    <w:p w:rsidR="00CB5382" w:rsidRDefault="00CB5382" w:rsidP="00CB5382">
      <w:pPr>
        <w:pStyle w:val="ListParagraph"/>
        <w:ind w:left="1800"/>
        <w:rPr>
          <w:b/>
        </w:rPr>
      </w:pPr>
    </w:p>
    <w:p w:rsidR="00CB5382" w:rsidRDefault="00CB5382" w:rsidP="00CB5382">
      <w:pPr>
        <w:jc w:val="center"/>
        <w:rPr>
          <w:b/>
        </w:rPr>
      </w:pPr>
      <w:r>
        <w:rPr>
          <w:noProof/>
          <w:lang w:val="en-GB" w:eastAsia="en-GB"/>
        </w:rPr>
        <w:drawing>
          <wp:inline distT="0" distB="0" distL="0" distR="0">
            <wp:extent cx="3057525" cy="2418021"/>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3060710" cy="2420540"/>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Pr="008B1109" w:rsidRDefault="00CB5382" w:rsidP="00CB5382">
      <w:pPr>
        <w:jc w:val="center"/>
        <w:rPr>
          <w:b/>
        </w:rPr>
      </w:pPr>
      <w:r>
        <w:rPr>
          <w:b/>
          <w:noProof/>
          <w:lang w:val="en-GB" w:eastAsia="en-GB"/>
        </w:rPr>
        <w:drawing>
          <wp:inline distT="0" distB="0" distL="0" distR="0">
            <wp:extent cx="3067050" cy="227809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3067440" cy="2278389"/>
                    </a:xfrm>
                    <a:prstGeom prst="rect">
                      <a:avLst/>
                    </a:prstGeom>
                    <a:noFill/>
                    <a:ln w="9525">
                      <a:noFill/>
                      <a:miter lim="800000"/>
                      <a:headEnd/>
                      <a:tailEnd/>
                    </a:ln>
                  </pic:spPr>
                </pic:pic>
              </a:graphicData>
            </a:graphic>
          </wp:inline>
        </w:drawing>
      </w:r>
    </w:p>
    <w:p w:rsidR="00CB5382" w:rsidRDefault="00CB5382" w:rsidP="00CB5382">
      <w:pPr>
        <w:pStyle w:val="ListParagraph"/>
        <w:ind w:left="1800"/>
        <w:rPr>
          <w:b/>
        </w:rPr>
      </w:pPr>
    </w:p>
    <w:p w:rsidR="00CB5382" w:rsidRPr="000A55C1" w:rsidRDefault="00CB5382" w:rsidP="00CB5382">
      <w:pPr>
        <w:rPr>
          <w:b/>
        </w:rPr>
      </w:pPr>
      <w:r>
        <w:rPr>
          <w:b/>
        </w:rPr>
        <w:br w:type="page"/>
      </w:r>
    </w:p>
    <w:p w:rsidR="00CB5382" w:rsidRPr="008B1109" w:rsidRDefault="00CB5382" w:rsidP="00CB5382">
      <w:pPr>
        <w:jc w:val="center"/>
        <w:rPr>
          <w:b/>
        </w:rPr>
      </w:pPr>
      <w:r>
        <w:rPr>
          <w:noProof/>
          <w:lang w:val="en-GB" w:eastAsia="en-GB"/>
        </w:rPr>
        <w:lastRenderedPageBreak/>
        <w:drawing>
          <wp:inline distT="0" distB="0" distL="0" distR="0">
            <wp:extent cx="2857500" cy="2161854"/>
            <wp:effectExtent l="1905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857500" cy="2161854"/>
                    </a:xfrm>
                    <a:prstGeom prst="rect">
                      <a:avLst/>
                    </a:prstGeom>
                    <a:noFill/>
                    <a:ln w="9525">
                      <a:noFill/>
                      <a:miter lim="800000"/>
                      <a:headEnd/>
                      <a:tailEnd/>
                    </a:ln>
                  </pic:spPr>
                </pic:pic>
              </a:graphicData>
            </a:graphic>
          </wp:inline>
        </w:drawing>
      </w:r>
    </w:p>
    <w:p w:rsidR="00CB5382" w:rsidRDefault="00CB5382" w:rsidP="00CB5382">
      <w:pPr>
        <w:pStyle w:val="ListParagraph"/>
        <w:ind w:left="1800"/>
      </w:pPr>
    </w:p>
    <w:p w:rsidR="00CB5382" w:rsidRDefault="00CB5382" w:rsidP="00CB5382">
      <w:pPr>
        <w:pStyle w:val="ListParagraph"/>
        <w:numPr>
          <w:ilvl w:val="2"/>
          <w:numId w:val="18"/>
        </w:numPr>
        <w:ind w:left="1080"/>
        <w:rPr>
          <w:b/>
        </w:rPr>
      </w:pPr>
      <w:r>
        <w:rPr>
          <w:b/>
        </w:rPr>
        <w:t>Click + Printer Support File Path (AutoCAD defaults to the locations below, if not then change them to match)</w:t>
      </w:r>
    </w:p>
    <w:p w:rsidR="00CB5382" w:rsidRPr="006F0084" w:rsidRDefault="00CB5382" w:rsidP="00CB5382">
      <w:pPr>
        <w:pStyle w:val="ListParagraph"/>
        <w:numPr>
          <w:ilvl w:val="3"/>
          <w:numId w:val="18"/>
        </w:numPr>
        <w:ind w:left="1440"/>
      </w:pPr>
      <w:r w:rsidRPr="006F0084">
        <w:t>Click + on Plot Style Table Search Path</w:t>
      </w:r>
    </w:p>
    <w:p w:rsidR="00CB5382" w:rsidRPr="006F0084" w:rsidRDefault="00CB5382" w:rsidP="00CB5382">
      <w:pPr>
        <w:pStyle w:val="ListParagraph"/>
        <w:numPr>
          <w:ilvl w:val="3"/>
          <w:numId w:val="18"/>
        </w:numPr>
        <w:ind w:left="1440"/>
      </w:pPr>
      <w:r w:rsidRPr="006F0084">
        <w:t>Add this Location</w:t>
      </w:r>
    </w:p>
    <w:p w:rsidR="00CB5382" w:rsidRDefault="00CB5382" w:rsidP="00CB5382">
      <w:pPr>
        <w:pStyle w:val="ListParagraph"/>
        <w:ind w:left="1440"/>
      </w:pPr>
      <w:r w:rsidRPr="00625D42">
        <w:t>C:\WS_Blocks\Default\Plotters</w:t>
      </w:r>
    </w:p>
    <w:p w:rsidR="00CB5382" w:rsidRPr="00737D71" w:rsidRDefault="00CB5382" w:rsidP="00CB5382">
      <w:pPr>
        <w:rPr>
          <w:b/>
        </w:rPr>
      </w:pPr>
    </w:p>
    <w:p w:rsidR="00CB5382" w:rsidRDefault="00CB5382" w:rsidP="00CB5382">
      <w:pPr>
        <w:pStyle w:val="ListParagraph"/>
        <w:numPr>
          <w:ilvl w:val="2"/>
          <w:numId w:val="18"/>
        </w:numPr>
        <w:ind w:left="1080"/>
        <w:rPr>
          <w:b/>
        </w:rPr>
      </w:pPr>
      <w:r>
        <w:rPr>
          <w:b/>
        </w:rPr>
        <w:t>Click + on Automatic Save File Location</w:t>
      </w:r>
    </w:p>
    <w:p w:rsidR="00CB5382" w:rsidRPr="00EF14A9" w:rsidRDefault="00CB5382" w:rsidP="00CB5382">
      <w:pPr>
        <w:pStyle w:val="ListParagraph"/>
        <w:numPr>
          <w:ilvl w:val="3"/>
          <w:numId w:val="18"/>
        </w:numPr>
        <w:ind w:left="1440"/>
      </w:pPr>
      <w:r>
        <w:t>Remove default then replace with</w:t>
      </w:r>
      <w:r w:rsidRPr="00EF14A9">
        <w:t xml:space="preserve"> </w:t>
      </w:r>
      <w:r>
        <w:t>this location</w:t>
      </w:r>
    </w:p>
    <w:p w:rsidR="00CB5382" w:rsidRPr="00EF14A9" w:rsidRDefault="00CB5382" w:rsidP="00CB5382">
      <w:pPr>
        <w:pStyle w:val="ListParagraph"/>
        <w:ind w:left="1440"/>
      </w:pPr>
      <w:r>
        <w:t>C:\WS_Blocks\</w:t>
      </w:r>
      <w:r w:rsidRPr="00EF14A9">
        <w:t>Autosaves</w:t>
      </w:r>
    </w:p>
    <w:p w:rsidR="00CB5382" w:rsidRDefault="00CB5382" w:rsidP="00CB5382">
      <w:pPr>
        <w:pStyle w:val="ListParagraph"/>
        <w:ind w:left="1800"/>
        <w:rPr>
          <w:b/>
        </w:rPr>
      </w:pPr>
    </w:p>
    <w:p w:rsidR="00CB5382" w:rsidRPr="00C74888" w:rsidRDefault="00CB5382" w:rsidP="00CB5382">
      <w:pPr>
        <w:pStyle w:val="ListParagraph"/>
        <w:numPr>
          <w:ilvl w:val="2"/>
          <w:numId w:val="18"/>
        </w:numPr>
        <w:ind w:left="1080"/>
        <w:rPr>
          <w:b/>
        </w:rPr>
      </w:pPr>
      <w:r>
        <w:rPr>
          <w:b/>
        </w:rPr>
        <w:t>Click + on Template Settings</w:t>
      </w:r>
    </w:p>
    <w:p w:rsidR="00CB5382" w:rsidRPr="00693B5C" w:rsidRDefault="00CB5382" w:rsidP="00CB5382">
      <w:pPr>
        <w:pStyle w:val="ListParagraph"/>
        <w:numPr>
          <w:ilvl w:val="3"/>
          <w:numId w:val="18"/>
        </w:numPr>
        <w:ind w:left="1440"/>
        <w:rPr>
          <w:b/>
        </w:rPr>
      </w:pPr>
      <w:r w:rsidRPr="00693B5C">
        <w:rPr>
          <w:b/>
        </w:rPr>
        <w:t>Click + on Drawing Template File Location</w:t>
      </w:r>
    </w:p>
    <w:p w:rsidR="00CB5382" w:rsidRPr="00EF14A9" w:rsidRDefault="00CB5382" w:rsidP="00CB5382">
      <w:pPr>
        <w:pStyle w:val="ListParagraph"/>
        <w:numPr>
          <w:ilvl w:val="4"/>
          <w:numId w:val="18"/>
        </w:numPr>
        <w:ind w:left="1800"/>
      </w:pPr>
      <w:r w:rsidRPr="00EF14A9">
        <w:t>Add this location</w:t>
      </w:r>
    </w:p>
    <w:p w:rsidR="00CB5382" w:rsidRPr="00C74888" w:rsidRDefault="00CB5382" w:rsidP="00CB5382">
      <w:pPr>
        <w:pStyle w:val="ListParagraph"/>
        <w:ind w:left="1800"/>
      </w:pPr>
      <w:r w:rsidRPr="00625D42">
        <w:t>C:\WS_Blocks\Default\Templates</w:t>
      </w:r>
    </w:p>
    <w:p w:rsidR="00CB5382" w:rsidRDefault="00CB5382" w:rsidP="00CB5382">
      <w:pPr>
        <w:pStyle w:val="ListParagraph"/>
        <w:numPr>
          <w:ilvl w:val="3"/>
          <w:numId w:val="18"/>
        </w:numPr>
        <w:ind w:left="1440"/>
        <w:rPr>
          <w:b/>
        </w:rPr>
      </w:pPr>
      <w:r>
        <w:rPr>
          <w:b/>
        </w:rPr>
        <w:t>Click + on Sheet Set Template File Location</w:t>
      </w:r>
    </w:p>
    <w:p w:rsidR="00CB5382" w:rsidRPr="00C74888" w:rsidRDefault="00CB5382" w:rsidP="00CB5382">
      <w:pPr>
        <w:pStyle w:val="ListParagraph"/>
        <w:ind w:left="1800"/>
      </w:pPr>
      <w:r w:rsidRPr="00EF14A9">
        <w:t>C:\WS_Blocks\Templates</w:t>
      </w:r>
    </w:p>
    <w:p w:rsidR="00CB5382" w:rsidRDefault="00CB5382" w:rsidP="00CB5382">
      <w:pPr>
        <w:pStyle w:val="ListParagraph"/>
        <w:numPr>
          <w:ilvl w:val="3"/>
          <w:numId w:val="18"/>
        </w:numPr>
        <w:ind w:left="1440"/>
        <w:rPr>
          <w:b/>
        </w:rPr>
      </w:pPr>
      <w:r>
        <w:rPr>
          <w:b/>
        </w:rPr>
        <w:t>Click + on Default Template File Name for QNEW</w:t>
      </w:r>
    </w:p>
    <w:p w:rsidR="00CB5382" w:rsidRPr="00EF14A9" w:rsidRDefault="00CB5382" w:rsidP="00CB5382">
      <w:pPr>
        <w:pStyle w:val="ListParagraph"/>
        <w:ind w:left="1800"/>
      </w:pPr>
      <w:r w:rsidRPr="006923E7">
        <w:t>C</w:t>
      </w:r>
      <w:r w:rsidRPr="00625D42">
        <w:t>:\WS_Blocks\Default\Templates</w:t>
      </w:r>
      <w:r w:rsidRPr="006923E7">
        <w:t xml:space="preserve"> </w:t>
      </w:r>
      <w:r>
        <w:t>\</w:t>
      </w:r>
      <w:r w:rsidRPr="006923E7">
        <w:t>WATTSTOPPER.dwt</w:t>
      </w:r>
    </w:p>
    <w:p w:rsidR="00CB5382" w:rsidRDefault="00CB5382" w:rsidP="00CB5382">
      <w:pPr>
        <w:pStyle w:val="ListParagraph"/>
        <w:ind w:left="3240"/>
        <w:rPr>
          <w:b/>
        </w:rPr>
      </w:pPr>
    </w:p>
    <w:p w:rsidR="00CB5382" w:rsidRDefault="00CB5382" w:rsidP="00CB5382">
      <w:pPr>
        <w:pStyle w:val="ListParagraph"/>
        <w:numPr>
          <w:ilvl w:val="2"/>
          <w:numId w:val="18"/>
        </w:numPr>
        <w:ind w:left="1080"/>
        <w:rPr>
          <w:b/>
        </w:rPr>
      </w:pPr>
      <w:r>
        <w:rPr>
          <w:b/>
        </w:rPr>
        <w:t>Click + on Tool Palette File Locations</w:t>
      </w:r>
    </w:p>
    <w:p w:rsidR="00CB5382" w:rsidRDefault="002F56F0" w:rsidP="00CB5382">
      <w:pPr>
        <w:pStyle w:val="ListParagraph"/>
        <w:numPr>
          <w:ilvl w:val="3"/>
          <w:numId w:val="18"/>
        </w:numPr>
        <w:ind w:left="1440"/>
      </w:pPr>
      <w:r>
        <w:t xml:space="preserve">Add these </w:t>
      </w:r>
      <w:r w:rsidR="00CB5382">
        <w:t>location</w:t>
      </w:r>
      <w:r>
        <w:t>s</w:t>
      </w:r>
    </w:p>
    <w:p w:rsidR="002F56F0" w:rsidRDefault="002F56F0" w:rsidP="002F56F0">
      <w:pPr>
        <w:pStyle w:val="ListParagraph"/>
        <w:ind w:left="1440"/>
      </w:pPr>
      <w:r w:rsidRPr="002F56F0">
        <w:t>C:\WS_Blocks\Custom\ToolPallete</w:t>
      </w:r>
    </w:p>
    <w:p w:rsidR="00CB5382" w:rsidRDefault="002F56F0" w:rsidP="00CB5382">
      <w:pPr>
        <w:pStyle w:val="ListParagraph"/>
        <w:ind w:left="1440"/>
      </w:pPr>
      <w:r w:rsidRPr="002F56F0">
        <w:t>C:\WS_Blocks\Default\ToolPallete</w:t>
      </w:r>
    </w:p>
    <w:p w:rsidR="002F56F0" w:rsidRDefault="002F56F0" w:rsidP="00CB5382">
      <w:pPr>
        <w:pStyle w:val="ListParagraph"/>
        <w:ind w:left="1440"/>
      </w:pPr>
    </w:p>
    <w:p w:rsidR="00CB5382" w:rsidRDefault="00CB5382" w:rsidP="00CB5382">
      <w:pPr>
        <w:pStyle w:val="ListParagraph"/>
        <w:numPr>
          <w:ilvl w:val="2"/>
          <w:numId w:val="18"/>
        </w:numPr>
        <w:ind w:left="1080"/>
        <w:rPr>
          <w:b/>
        </w:rPr>
      </w:pPr>
      <w:r>
        <w:rPr>
          <w:b/>
        </w:rPr>
        <w:t>Click + on Customization Files</w:t>
      </w:r>
    </w:p>
    <w:p w:rsidR="00CB5382" w:rsidRDefault="00CB5382" w:rsidP="00CB5382">
      <w:pPr>
        <w:pStyle w:val="ListParagraph"/>
        <w:numPr>
          <w:ilvl w:val="3"/>
          <w:numId w:val="18"/>
        </w:numPr>
        <w:ind w:left="1440"/>
        <w:rPr>
          <w:b/>
        </w:rPr>
      </w:pPr>
      <w:r w:rsidRPr="00BD7A51">
        <w:rPr>
          <w:b/>
        </w:rPr>
        <w:t>Click + on</w:t>
      </w:r>
      <w:r>
        <w:rPr>
          <w:b/>
        </w:rPr>
        <w:t xml:space="preserve"> Main</w:t>
      </w:r>
      <w:r w:rsidRPr="00BD7A51">
        <w:rPr>
          <w:b/>
        </w:rPr>
        <w:t xml:space="preserve"> Customization Files</w:t>
      </w:r>
    </w:p>
    <w:p w:rsidR="00CB5382" w:rsidRPr="00BD7A51" w:rsidRDefault="00CB5382" w:rsidP="00CB5382">
      <w:pPr>
        <w:pStyle w:val="ListParagraph"/>
        <w:numPr>
          <w:ilvl w:val="3"/>
          <w:numId w:val="18"/>
        </w:numPr>
        <w:ind w:left="1440"/>
      </w:pPr>
      <w:r w:rsidRPr="00BD7A51">
        <w:t>Add this location</w:t>
      </w:r>
    </w:p>
    <w:p w:rsidR="00CB5382" w:rsidRPr="00BD7A51" w:rsidRDefault="00CB5382" w:rsidP="00CB5382">
      <w:pPr>
        <w:pStyle w:val="ListParagraph"/>
        <w:ind w:left="1440"/>
      </w:pPr>
      <w:r w:rsidRPr="00BD7A51">
        <w:t>C:\WS_Blocks\Custom\CUI_Custom\WSMAIN.cuix</w:t>
      </w:r>
    </w:p>
    <w:p w:rsidR="00CB5382" w:rsidRDefault="00CB5382" w:rsidP="00CB5382">
      <w:pPr>
        <w:pStyle w:val="ListParagraph"/>
        <w:numPr>
          <w:ilvl w:val="3"/>
          <w:numId w:val="18"/>
        </w:numPr>
        <w:ind w:left="1440"/>
        <w:rPr>
          <w:b/>
        </w:rPr>
      </w:pPr>
      <w:r w:rsidRPr="00BD7A51">
        <w:rPr>
          <w:b/>
        </w:rPr>
        <w:t>Click + on</w:t>
      </w:r>
      <w:r>
        <w:rPr>
          <w:b/>
        </w:rPr>
        <w:t xml:space="preserve"> Enterprise</w:t>
      </w:r>
      <w:r w:rsidRPr="00BD7A51">
        <w:rPr>
          <w:b/>
        </w:rPr>
        <w:t xml:space="preserve"> Customization Files</w:t>
      </w:r>
    </w:p>
    <w:p w:rsidR="00CB5382" w:rsidRPr="00BD7A51" w:rsidRDefault="00CB5382" w:rsidP="00CB5382">
      <w:pPr>
        <w:pStyle w:val="ListParagraph"/>
        <w:numPr>
          <w:ilvl w:val="3"/>
          <w:numId w:val="18"/>
        </w:numPr>
        <w:ind w:left="1440"/>
      </w:pPr>
      <w:r w:rsidRPr="00BD7A51">
        <w:t>Add this location</w:t>
      </w:r>
    </w:p>
    <w:p w:rsidR="00CB5382" w:rsidRPr="00625D42" w:rsidRDefault="00CB5382" w:rsidP="00CB5382">
      <w:pPr>
        <w:pStyle w:val="ListParagraph"/>
        <w:ind w:left="1440"/>
      </w:pPr>
      <w:r>
        <w:t>C:\WS_Blocks\Default\CUI\</w:t>
      </w:r>
      <w:r w:rsidRPr="00BD7A51">
        <w:t>WSENTERPRISE</w:t>
      </w:r>
      <w:r>
        <w:t>.cuix</w:t>
      </w: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Pr="00BD7A51" w:rsidRDefault="00CB5382" w:rsidP="00CB5382">
      <w:pPr>
        <w:rPr>
          <w:b/>
        </w:rPr>
      </w:pPr>
    </w:p>
    <w:p w:rsidR="00CB5382" w:rsidRDefault="00CB5382" w:rsidP="00CB5382">
      <w:pPr>
        <w:rPr>
          <w:b/>
        </w:rPr>
      </w:pPr>
    </w:p>
    <w:p w:rsidR="00CB5382" w:rsidRDefault="00CB5382" w:rsidP="00CB5382">
      <w:pPr>
        <w:rPr>
          <w:b/>
        </w:rPr>
      </w:pPr>
    </w:p>
    <w:p w:rsidR="00CB5382" w:rsidRPr="00F7055C" w:rsidRDefault="00CB5382" w:rsidP="00CB5382">
      <w:pPr>
        <w:rPr>
          <w:b/>
        </w:rPr>
      </w:pPr>
    </w:p>
    <w:p w:rsidR="00CB5382" w:rsidRDefault="00CB5382" w:rsidP="00CB5382">
      <w:pPr>
        <w:pStyle w:val="ListParagraph"/>
        <w:numPr>
          <w:ilvl w:val="2"/>
          <w:numId w:val="18"/>
        </w:numPr>
        <w:ind w:left="1080"/>
        <w:rPr>
          <w:b/>
        </w:rPr>
      </w:pPr>
      <w:r>
        <w:rPr>
          <w:b/>
        </w:rPr>
        <w:t>Click Display tab in the top row of the options panel</w:t>
      </w:r>
    </w:p>
    <w:p w:rsidR="00CB5382" w:rsidRPr="00B55F34" w:rsidRDefault="00CB5382" w:rsidP="00CB5382">
      <w:pPr>
        <w:pStyle w:val="ListParagraph"/>
        <w:numPr>
          <w:ilvl w:val="3"/>
          <w:numId w:val="18"/>
        </w:numPr>
        <w:ind w:left="1440"/>
        <w:rPr>
          <w:b/>
        </w:rPr>
      </w:pPr>
      <w:r>
        <w:t>Uncheck Display printable area</w:t>
      </w:r>
    </w:p>
    <w:p w:rsidR="00CB5382" w:rsidRPr="00B55F34" w:rsidRDefault="00CB5382" w:rsidP="00CB5382">
      <w:pPr>
        <w:pStyle w:val="ListParagraph"/>
        <w:numPr>
          <w:ilvl w:val="3"/>
          <w:numId w:val="18"/>
        </w:numPr>
        <w:ind w:left="1440"/>
        <w:rPr>
          <w:b/>
        </w:rPr>
      </w:pPr>
      <w:r>
        <w:t>Uncheck Display paper background</w:t>
      </w:r>
    </w:p>
    <w:p w:rsidR="00CB5382" w:rsidRDefault="00CB5382" w:rsidP="00CB5382">
      <w:pPr>
        <w:pStyle w:val="ListParagraph"/>
        <w:ind w:left="1440"/>
      </w:pPr>
    </w:p>
    <w:p w:rsidR="00CB5382" w:rsidRDefault="00CB5382" w:rsidP="00CB5382">
      <w:pPr>
        <w:pStyle w:val="ListParagraph"/>
        <w:ind w:left="1440"/>
        <w:rPr>
          <w:b/>
        </w:rPr>
      </w:pPr>
      <w:r>
        <w:rPr>
          <w:b/>
          <w:noProof/>
          <w:lang w:val="en-GB" w:eastAsia="en-GB"/>
        </w:rPr>
        <w:drawing>
          <wp:inline distT="0" distB="0" distL="0" distR="0">
            <wp:extent cx="3329796" cy="2586373"/>
            <wp:effectExtent l="19050" t="0" r="3954"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330887" cy="2587220"/>
                    </a:xfrm>
                    <a:prstGeom prst="rect">
                      <a:avLst/>
                    </a:prstGeom>
                    <a:noFill/>
                    <a:ln w="9525">
                      <a:noFill/>
                      <a:miter lim="800000"/>
                      <a:headEnd/>
                      <a:tailEnd/>
                    </a:ln>
                  </pic:spPr>
                </pic:pic>
              </a:graphicData>
            </a:graphic>
          </wp:inline>
        </w:drawing>
      </w:r>
    </w:p>
    <w:p w:rsidR="00CB5382" w:rsidRDefault="00CB5382" w:rsidP="00CB5382">
      <w:pPr>
        <w:pStyle w:val="ListParagraph"/>
        <w:ind w:left="1440"/>
        <w:rPr>
          <w:b/>
        </w:rPr>
      </w:pPr>
    </w:p>
    <w:p w:rsidR="00CB5382" w:rsidRDefault="00CB5382" w:rsidP="00CB5382">
      <w:pPr>
        <w:pStyle w:val="ListParagraph"/>
        <w:numPr>
          <w:ilvl w:val="2"/>
          <w:numId w:val="18"/>
        </w:numPr>
        <w:ind w:left="1080"/>
        <w:rPr>
          <w:b/>
        </w:rPr>
      </w:pPr>
      <w:r>
        <w:rPr>
          <w:b/>
        </w:rPr>
        <w:t>Click Open and Save tab in the top row of the options panel</w:t>
      </w:r>
    </w:p>
    <w:p w:rsidR="00CB5382" w:rsidRPr="00C10B36" w:rsidRDefault="00CB5382" w:rsidP="00CB5382">
      <w:pPr>
        <w:pStyle w:val="ListParagraph"/>
        <w:numPr>
          <w:ilvl w:val="3"/>
          <w:numId w:val="18"/>
        </w:numPr>
        <w:ind w:left="1440"/>
      </w:pPr>
      <w:r w:rsidRPr="00C10B36">
        <w:t>Change save as setting to AutoCAD 2010/LT2010 (*.dwg)</w:t>
      </w:r>
    </w:p>
    <w:p w:rsidR="00CB5382" w:rsidRPr="00C10B36" w:rsidRDefault="00CB5382" w:rsidP="00CB5382">
      <w:pPr>
        <w:pStyle w:val="ListParagraph"/>
        <w:numPr>
          <w:ilvl w:val="3"/>
          <w:numId w:val="18"/>
        </w:numPr>
        <w:ind w:left="1440"/>
      </w:pPr>
      <w:r w:rsidRPr="00C10B36">
        <w:t>Check Automatic Save box</w:t>
      </w:r>
    </w:p>
    <w:p w:rsidR="00CB5382" w:rsidRPr="00C10B36" w:rsidRDefault="00CB5382" w:rsidP="00CB5382">
      <w:pPr>
        <w:pStyle w:val="ListParagraph"/>
        <w:numPr>
          <w:ilvl w:val="4"/>
          <w:numId w:val="18"/>
        </w:numPr>
        <w:ind w:left="1800"/>
        <w:rPr>
          <w:color w:val="FF0000"/>
        </w:rPr>
      </w:pPr>
      <w:r w:rsidRPr="00C10B36">
        <w:rPr>
          <w:color w:val="FF0000"/>
        </w:rPr>
        <w:t>Set to 5 minutes between saves</w:t>
      </w:r>
    </w:p>
    <w:p w:rsidR="00CB5382" w:rsidRPr="00C10B36" w:rsidRDefault="00CB5382" w:rsidP="00CB5382">
      <w:pPr>
        <w:pStyle w:val="ListParagraph"/>
        <w:numPr>
          <w:ilvl w:val="3"/>
          <w:numId w:val="18"/>
        </w:numPr>
        <w:ind w:left="1440"/>
      </w:pPr>
      <w:r w:rsidRPr="00C10B36">
        <w:t>Change the file extension box to “</w:t>
      </w:r>
      <w:proofErr w:type="spellStart"/>
      <w:r w:rsidRPr="00C10B36">
        <w:t>dwg</w:t>
      </w:r>
      <w:proofErr w:type="spellEnd"/>
      <w:r w:rsidRPr="00C10B36">
        <w:t>”</w:t>
      </w:r>
    </w:p>
    <w:p w:rsidR="00CB5382" w:rsidRPr="00F354EE" w:rsidRDefault="00CB5382" w:rsidP="00CB5382">
      <w:pPr>
        <w:pStyle w:val="ListParagraph"/>
        <w:ind w:left="3240"/>
        <w:rPr>
          <w:b/>
          <w:color w:val="FF0000"/>
        </w:rPr>
      </w:pPr>
    </w:p>
    <w:p w:rsidR="00CB5382" w:rsidRPr="006530F9" w:rsidRDefault="00CB5382" w:rsidP="00CB5382">
      <w:pPr>
        <w:jc w:val="center"/>
        <w:rPr>
          <w:b/>
        </w:rPr>
      </w:pPr>
      <w:r>
        <w:rPr>
          <w:noProof/>
          <w:lang w:val="en-GB" w:eastAsia="en-GB"/>
        </w:rPr>
        <w:drawing>
          <wp:inline distT="0" distB="0" distL="0" distR="0">
            <wp:extent cx="3423958" cy="2771775"/>
            <wp:effectExtent l="19050" t="0" r="5042"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3423958" cy="2771775"/>
                    </a:xfrm>
                    <a:prstGeom prst="rect">
                      <a:avLst/>
                    </a:prstGeom>
                    <a:noFill/>
                    <a:ln w="9525">
                      <a:noFill/>
                      <a:miter lim="800000"/>
                      <a:headEnd/>
                      <a:tailEnd/>
                    </a:ln>
                  </pic:spPr>
                </pic:pic>
              </a:graphicData>
            </a:graphic>
          </wp:inline>
        </w:drawing>
      </w: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ind w:left="1800"/>
        <w:rPr>
          <w:b/>
        </w:rPr>
      </w:pPr>
    </w:p>
    <w:p w:rsidR="00CB5382" w:rsidRDefault="00CB5382" w:rsidP="00CB5382">
      <w:pPr>
        <w:pStyle w:val="ListParagraph"/>
        <w:numPr>
          <w:ilvl w:val="2"/>
          <w:numId w:val="30"/>
        </w:numPr>
        <w:rPr>
          <w:b/>
        </w:rPr>
      </w:pPr>
      <w:r>
        <w:rPr>
          <w:b/>
        </w:rPr>
        <w:t>Click Plot and Publish tab in the top row of the options panel</w:t>
      </w:r>
    </w:p>
    <w:p w:rsidR="00CB5382" w:rsidRDefault="00CB5382" w:rsidP="00CB5382">
      <w:pPr>
        <w:pStyle w:val="ListParagraph"/>
        <w:numPr>
          <w:ilvl w:val="3"/>
          <w:numId w:val="30"/>
        </w:numPr>
      </w:pPr>
      <w:r>
        <w:t>Change use as default output device to “DWG To PDF.pc3”</w:t>
      </w:r>
    </w:p>
    <w:p w:rsidR="00CB5382" w:rsidRDefault="00CB5382" w:rsidP="00CB5382">
      <w:pPr>
        <w:pStyle w:val="ListParagraph"/>
        <w:ind w:left="1440"/>
      </w:pPr>
    </w:p>
    <w:p w:rsidR="00CB5382" w:rsidRDefault="00CB5382" w:rsidP="00CB5382">
      <w:pPr>
        <w:jc w:val="center"/>
        <w:rPr>
          <w:b/>
        </w:rPr>
      </w:pPr>
      <w:r>
        <w:rPr>
          <w:noProof/>
          <w:lang w:val="en-GB" w:eastAsia="en-GB"/>
        </w:rPr>
        <w:drawing>
          <wp:inline distT="0" distB="0" distL="0" distR="0">
            <wp:extent cx="4019550" cy="317182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019550" cy="3171825"/>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Pr="00036DCE" w:rsidRDefault="00CB5382" w:rsidP="00CB5382">
      <w:pPr>
        <w:rPr>
          <w:b/>
        </w:rPr>
      </w:pPr>
      <w:r>
        <w:rPr>
          <w:b/>
        </w:rPr>
        <w:br w:type="page"/>
      </w:r>
    </w:p>
    <w:p w:rsidR="00CB5382" w:rsidRPr="00EF4958" w:rsidRDefault="00CB5382" w:rsidP="00CB5382">
      <w:pPr>
        <w:pStyle w:val="ListParagraph"/>
        <w:numPr>
          <w:ilvl w:val="2"/>
          <w:numId w:val="30"/>
        </w:numPr>
        <w:rPr>
          <w:b/>
        </w:rPr>
      </w:pPr>
      <w:r w:rsidRPr="00EF4958">
        <w:rPr>
          <w:b/>
        </w:rPr>
        <w:lastRenderedPageBreak/>
        <w:t>Click 3D Modeling tab in the top row of the options panel</w:t>
      </w:r>
    </w:p>
    <w:p w:rsidR="00CB5382" w:rsidRPr="00753123" w:rsidRDefault="00CB5382" w:rsidP="00CB5382">
      <w:pPr>
        <w:pStyle w:val="ListParagraph"/>
        <w:numPr>
          <w:ilvl w:val="3"/>
          <w:numId w:val="30"/>
        </w:numPr>
      </w:pPr>
      <w:r w:rsidRPr="00753123">
        <w:t xml:space="preserve">Uncheck Display the </w:t>
      </w:r>
      <w:proofErr w:type="spellStart"/>
      <w:r w:rsidRPr="00753123">
        <w:t>ViewCube</w:t>
      </w:r>
      <w:proofErr w:type="spellEnd"/>
    </w:p>
    <w:p w:rsidR="00CB5382" w:rsidRPr="00753123" w:rsidRDefault="00CB5382" w:rsidP="00CB5382">
      <w:pPr>
        <w:pStyle w:val="ListParagraph"/>
        <w:numPr>
          <w:ilvl w:val="4"/>
          <w:numId w:val="30"/>
        </w:numPr>
      </w:pPr>
      <w:r w:rsidRPr="00753123">
        <w:t>2DWireframe visual Style</w:t>
      </w:r>
    </w:p>
    <w:p w:rsidR="00CB5382" w:rsidRDefault="00CB5382" w:rsidP="00CB5382">
      <w:pPr>
        <w:pStyle w:val="ListParagraph"/>
        <w:numPr>
          <w:ilvl w:val="4"/>
          <w:numId w:val="30"/>
        </w:numPr>
      </w:pPr>
      <w:r w:rsidRPr="00753123">
        <w:t>All other Visual Styles</w:t>
      </w:r>
    </w:p>
    <w:p w:rsidR="00CB5382" w:rsidRPr="00753123" w:rsidRDefault="00CB5382" w:rsidP="00CB5382">
      <w:pPr>
        <w:pStyle w:val="ListParagraph"/>
        <w:numPr>
          <w:ilvl w:val="3"/>
          <w:numId w:val="30"/>
        </w:numPr>
      </w:pPr>
      <w:r>
        <w:t>Click Apply</w:t>
      </w:r>
    </w:p>
    <w:p w:rsidR="00CB5382" w:rsidRDefault="00CB5382" w:rsidP="00CB5382">
      <w:pPr>
        <w:rPr>
          <w:b/>
        </w:rPr>
      </w:pPr>
    </w:p>
    <w:p w:rsidR="00CB5382" w:rsidRDefault="00CB5382" w:rsidP="00CB5382">
      <w:pPr>
        <w:jc w:val="center"/>
        <w:rPr>
          <w:b/>
        </w:rPr>
      </w:pPr>
      <w:r>
        <w:rPr>
          <w:noProof/>
          <w:lang w:val="en-GB" w:eastAsia="en-GB"/>
        </w:rPr>
        <w:drawing>
          <wp:inline distT="0" distB="0" distL="0" distR="0">
            <wp:extent cx="2657475" cy="2085975"/>
            <wp:effectExtent l="19050" t="0" r="9525"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657475" cy="2085975"/>
                    </a:xfrm>
                    <a:prstGeom prst="rect">
                      <a:avLst/>
                    </a:prstGeom>
                    <a:noFill/>
                    <a:ln w="9525">
                      <a:noFill/>
                      <a:miter lim="800000"/>
                      <a:headEnd/>
                      <a:tailEnd/>
                    </a:ln>
                  </pic:spPr>
                </pic:pic>
              </a:graphicData>
            </a:graphic>
          </wp:inline>
        </w:drawing>
      </w:r>
    </w:p>
    <w:p w:rsidR="00CB5382" w:rsidRDefault="00CB5382" w:rsidP="00CB5382">
      <w:pPr>
        <w:rPr>
          <w:b/>
        </w:rPr>
      </w:pPr>
    </w:p>
    <w:p w:rsidR="00CB5382" w:rsidRPr="005F1FBA" w:rsidRDefault="00CB5382" w:rsidP="00CB5382">
      <w:pPr>
        <w:jc w:val="center"/>
        <w:rPr>
          <w:b/>
        </w:rPr>
      </w:pPr>
    </w:p>
    <w:p w:rsidR="00CB5382" w:rsidRDefault="00CB5382" w:rsidP="00CB5382">
      <w:pPr>
        <w:pStyle w:val="ListParagraph"/>
        <w:numPr>
          <w:ilvl w:val="1"/>
          <w:numId w:val="32"/>
        </w:numPr>
        <w:rPr>
          <w:b/>
        </w:rPr>
      </w:pPr>
      <w:r>
        <w:rPr>
          <w:b/>
        </w:rPr>
        <w:t>Increase Hardware Acceleration</w:t>
      </w:r>
    </w:p>
    <w:p w:rsidR="00CB5382" w:rsidRPr="003D64B7" w:rsidRDefault="00CB5382" w:rsidP="00CB5382">
      <w:pPr>
        <w:pStyle w:val="ListParagraph"/>
        <w:numPr>
          <w:ilvl w:val="2"/>
          <w:numId w:val="32"/>
        </w:numPr>
      </w:pPr>
      <w:r w:rsidRPr="003D64B7">
        <w:t>Type GRAPHICSCONFIG into command line</w:t>
      </w:r>
    </w:p>
    <w:p w:rsidR="00CB5382" w:rsidRPr="003D64B7" w:rsidRDefault="00CB5382" w:rsidP="00CB5382">
      <w:pPr>
        <w:pStyle w:val="ListParagraph"/>
        <w:numPr>
          <w:ilvl w:val="2"/>
          <w:numId w:val="32"/>
        </w:numPr>
      </w:pPr>
      <w:r w:rsidRPr="003D64B7">
        <w:t>Check Enable Hardware Acceleration at the top</w:t>
      </w:r>
    </w:p>
    <w:p w:rsidR="00CB5382" w:rsidRDefault="00CB5382" w:rsidP="00CB5382">
      <w:pPr>
        <w:pStyle w:val="ListParagraph"/>
        <w:ind w:left="1080"/>
        <w:rPr>
          <w:b/>
        </w:rPr>
      </w:pPr>
    </w:p>
    <w:p w:rsidR="00CB5382" w:rsidRDefault="00CB5382" w:rsidP="00CB5382">
      <w:pPr>
        <w:pStyle w:val="ListParagraph"/>
        <w:ind w:left="1080"/>
        <w:rPr>
          <w:b/>
        </w:rPr>
      </w:pPr>
      <w:r>
        <w:rPr>
          <w:b/>
          <w:noProof/>
          <w:lang w:val="en-GB" w:eastAsia="en-GB"/>
        </w:rPr>
        <w:drawing>
          <wp:inline distT="0" distB="0" distL="0" distR="0">
            <wp:extent cx="1719863" cy="863276"/>
            <wp:effectExtent l="1905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1727910" cy="867315"/>
                    </a:xfrm>
                    <a:prstGeom prst="rect">
                      <a:avLst/>
                    </a:prstGeom>
                    <a:noFill/>
                    <a:ln w="9525">
                      <a:noFill/>
                      <a:miter lim="800000"/>
                      <a:headEnd/>
                      <a:tailEnd/>
                    </a:ln>
                  </pic:spPr>
                </pic:pic>
              </a:graphicData>
            </a:graphic>
          </wp:inline>
        </w:drawing>
      </w:r>
    </w:p>
    <w:p w:rsidR="00CB5382" w:rsidRDefault="00CB5382" w:rsidP="00CB5382">
      <w:pPr>
        <w:pStyle w:val="ListParagraph"/>
        <w:ind w:left="1080"/>
        <w:rPr>
          <w:b/>
        </w:rPr>
      </w:pPr>
    </w:p>
    <w:p w:rsidR="00CB5382" w:rsidRDefault="00CB5382" w:rsidP="00CB5382">
      <w:pPr>
        <w:pStyle w:val="ListParagraph"/>
        <w:ind w:left="1080"/>
        <w:rPr>
          <w:b/>
        </w:rPr>
      </w:pPr>
      <w:r>
        <w:rPr>
          <w:b/>
          <w:noProof/>
          <w:lang w:val="en-GB" w:eastAsia="en-GB"/>
        </w:rPr>
        <w:drawing>
          <wp:inline distT="0" distB="0" distL="0" distR="0">
            <wp:extent cx="1581423" cy="2881222"/>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584612" cy="2887033"/>
                    </a:xfrm>
                    <a:prstGeom prst="rect">
                      <a:avLst/>
                    </a:prstGeom>
                    <a:noFill/>
                    <a:ln w="9525">
                      <a:noFill/>
                      <a:miter lim="800000"/>
                      <a:headEnd/>
                      <a:tailEnd/>
                    </a:ln>
                  </pic:spPr>
                </pic:pic>
              </a:graphicData>
            </a:graphic>
          </wp:inline>
        </w:drawing>
      </w: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numPr>
          <w:ilvl w:val="1"/>
          <w:numId w:val="32"/>
        </w:numPr>
        <w:rPr>
          <w:b/>
        </w:rPr>
      </w:pPr>
      <w:r>
        <w:rPr>
          <w:b/>
        </w:rPr>
        <w:lastRenderedPageBreak/>
        <w:t>Show Workspaces</w:t>
      </w:r>
    </w:p>
    <w:p w:rsidR="00CB5382" w:rsidRPr="000E7D80" w:rsidRDefault="00CB5382" w:rsidP="00CB5382">
      <w:pPr>
        <w:pStyle w:val="ListParagraph"/>
        <w:numPr>
          <w:ilvl w:val="2"/>
          <w:numId w:val="32"/>
        </w:numPr>
      </w:pPr>
      <w:r w:rsidRPr="000E7D80">
        <w:t>Click drop down in top left of screen</w:t>
      </w:r>
    </w:p>
    <w:p w:rsidR="00CB5382" w:rsidRPr="000E7D80" w:rsidRDefault="00CB5382" w:rsidP="00CB5382">
      <w:pPr>
        <w:pStyle w:val="ListParagraph"/>
        <w:numPr>
          <w:ilvl w:val="2"/>
          <w:numId w:val="32"/>
        </w:numPr>
      </w:pPr>
      <w:r w:rsidRPr="000E7D80">
        <w:t>Click Workspace option</w:t>
      </w:r>
    </w:p>
    <w:p w:rsidR="00CB5382" w:rsidRPr="000E7D80" w:rsidRDefault="00CB5382" w:rsidP="00CB5382">
      <w:pPr>
        <w:pStyle w:val="ListParagraph"/>
        <w:numPr>
          <w:ilvl w:val="2"/>
          <w:numId w:val="32"/>
        </w:numPr>
      </w:pPr>
      <w:r w:rsidRPr="000E7D80">
        <w:t>Open the Workspace Dropdown</w:t>
      </w:r>
    </w:p>
    <w:p w:rsidR="00CB5382" w:rsidRPr="000E7D80" w:rsidRDefault="00CB5382" w:rsidP="00CB5382">
      <w:pPr>
        <w:pStyle w:val="ListParagraph"/>
        <w:numPr>
          <w:ilvl w:val="2"/>
          <w:numId w:val="32"/>
        </w:numPr>
      </w:pPr>
      <w:r w:rsidRPr="000E7D80">
        <w:t>Choose Wattstopper</w:t>
      </w:r>
    </w:p>
    <w:p w:rsidR="00CB5382" w:rsidRDefault="00CB5382" w:rsidP="00CB5382">
      <w:pPr>
        <w:pStyle w:val="ListParagraph"/>
        <w:ind w:left="1080"/>
        <w:rPr>
          <w:b/>
        </w:rPr>
      </w:pPr>
    </w:p>
    <w:p w:rsidR="00CB5382" w:rsidRDefault="00CB5382" w:rsidP="00CB5382">
      <w:pPr>
        <w:pStyle w:val="ListParagraph"/>
        <w:ind w:left="1080"/>
        <w:jc w:val="center"/>
        <w:rPr>
          <w:b/>
        </w:rPr>
      </w:pPr>
      <w:r>
        <w:rPr>
          <w:b/>
          <w:noProof/>
          <w:lang w:val="en-GB" w:eastAsia="en-GB"/>
        </w:rPr>
        <w:drawing>
          <wp:inline distT="0" distB="0" distL="0" distR="0">
            <wp:extent cx="2228850" cy="4695825"/>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228850" cy="4695825"/>
                    </a:xfrm>
                    <a:prstGeom prst="rect">
                      <a:avLst/>
                    </a:prstGeom>
                    <a:noFill/>
                    <a:ln w="9525">
                      <a:noFill/>
                      <a:miter lim="800000"/>
                      <a:headEnd/>
                      <a:tailEnd/>
                    </a:ln>
                  </pic:spPr>
                </pic:pic>
              </a:graphicData>
            </a:graphic>
          </wp:inline>
        </w:drawing>
      </w:r>
    </w:p>
    <w:p w:rsidR="00CB5382" w:rsidRDefault="00CB5382" w:rsidP="00CB5382">
      <w:pPr>
        <w:pStyle w:val="ListParagraph"/>
        <w:ind w:left="1080"/>
        <w:jc w:val="center"/>
        <w:rPr>
          <w:b/>
        </w:rPr>
      </w:pPr>
    </w:p>
    <w:p w:rsidR="00CB5382" w:rsidRDefault="00CB5382" w:rsidP="00CB5382">
      <w:pPr>
        <w:pStyle w:val="ListParagraph"/>
        <w:ind w:left="1080"/>
        <w:jc w:val="center"/>
        <w:rPr>
          <w:b/>
        </w:rPr>
      </w:pPr>
      <w:r>
        <w:rPr>
          <w:b/>
          <w:noProof/>
          <w:lang w:val="en-GB" w:eastAsia="en-GB"/>
        </w:rPr>
        <w:drawing>
          <wp:inline distT="0" distB="0" distL="0" distR="0">
            <wp:extent cx="3348990" cy="2172970"/>
            <wp:effectExtent l="19050" t="0" r="381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348990" cy="2172970"/>
                    </a:xfrm>
                    <a:prstGeom prst="rect">
                      <a:avLst/>
                    </a:prstGeom>
                    <a:noFill/>
                    <a:ln w="9525">
                      <a:noFill/>
                      <a:miter lim="800000"/>
                      <a:headEnd/>
                      <a:tailEnd/>
                    </a:ln>
                  </pic:spPr>
                </pic:pic>
              </a:graphicData>
            </a:graphic>
          </wp:inline>
        </w:drawing>
      </w:r>
    </w:p>
    <w:p w:rsidR="00CB5382" w:rsidRDefault="00CB5382" w:rsidP="00CB5382">
      <w:pPr>
        <w:pStyle w:val="ListParagraph"/>
        <w:ind w:left="1080"/>
        <w:jc w:val="center"/>
        <w:rPr>
          <w:b/>
        </w:rPr>
      </w:pPr>
      <w:r>
        <w:rPr>
          <w:b/>
          <w:noProof/>
          <w:lang w:val="en-GB" w:eastAsia="en-GB"/>
        </w:rPr>
        <w:lastRenderedPageBreak/>
        <w:drawing>
          <wp:inline distT="0" distB="0" distL="0" distR="0">
            <wp:extent cx="5486400" cy="3301365"/>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486400" cy="3301365"/>
                    </a:xfrm>
                    <a:prstGeom prst="rect">
                      <a:avLst/>
                    </a:prstGeom>
                    <a:noFill/>
                    <a:ln w="9525">
                      <a:noFill/>
                      <a:miter lim="800000"/>
                      <a:headEnd/>
                      <a:tailEnd/>
                    </a:ln>
                  </pic:spPr>
                </pic:pic>
              </a:graphicData>
            </a:graphic>
          </wp:inline>
        </w:drawing>
      </w:r>
    </w:p>
    <w:p w:rsidR="00CB5382" w:rsidRPr="00F3636C" w:rsidRDefault="00CB5382" w:rsidP="00CB5382">
      <w:pPr>
        <w:pStyle w:val="ListParagraph"/>
        <w:ind w:left="360"/>
        <w:rPr>
          <w:b/>
        </w:rPr>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rPr>
          <w:b/>
        </w:rPr>
      </w:pPr>
    </w:p>
    <w:p w:rsidR="00CB5382" w:rsidRDefault="00CB5382" w:rsidP="00CB5382">
      <w:pPr>
        <w:pStyle w:val="ListParagraph"/>
        <w:ind w:left="1080"/>
        <w:jc w:val="center"/>
      </w:pPr>
      <w:r>
        <w:lastRenderedPageBreak/>
        <w:t>Your AutoCAD station now has all the custom information loaded. From here, you are free to set the Workspace and Toolbars to your preference. The following example shows a way to configure the Workspace.</w:t>
      </w:r>
    </w:p>
    <w:p w:rsidR="00CB5382" w:rsidRPr="00545DAE" w:rsidRDefault="00CB5382" w:rsidP="00CB5382">
      <w:pPr>
        <w:pStyle w:val="ListParagraph"/>
        <w:ind w:left="1080"/>
        <w:jc w:val="center"/>
      </w:pPr>
    </w:p>
    <w:p w:rsidR="00CB5382" w:rsidRDefault="00CB5382" w:rsidP="00CB5382">
      <w:pPr>
        <w:pStyle w:val="ListParagraph"/>
        <w:numPr>
          <w:ilvl w:val="1"/>
          <w:numId w:val="32"/>
        </w:numPr>
        <w:rPr>
          <w:b/>
        </w:rPr>
      </w:pPr>
      <w:r>
        <w:rPr>
          <w:b/>
        </w:rPr>
        <w:t>Set up Workspace and Toolbars</w:t>
      </w:r>
    </w:p>
    <w:p w:rsidR="00CB5382" w:rsidRDefault="00CB5382" w:rsidP="00CB5382">
      <w:pPr>
        <w:pStyle w:val="ListParagraph"/>
        <w:numPr>
          <w:ilvl w:val="2"/>
          <w:numId w:val="32"/>
        </w:numPr>
      </w:pPr>
      <w:r>
        <w:t>Open Workspace Settings</w:t>
      </w:r>
    </w:p>
    <w:p w:rsidR="00CB5382" w:rsidRDefault="00CB5382" w:rsidP="00CB5382">
      <w:pPr>
        <w:pStyle w:val="ListParagraph"/>
        <w:numPr>
          <w:ilvl w:val="2"/>
          <w:numId w:val="32"/>
        </w:numPr>
      </w:pPr>
      <w:r>
        <w:t>With all Workspaces selected, check Automatically save workspace changes (you can turn this off after configuring these settings to protect your workspaces)</w:t>
      </w:r>
    </w:p>
    <w:p w:rsidR="00CB5382" w:rsidRDefault="00CB5382" w:rsidP="00CB5382">
      <w:pPr>
        <w:pStyle w:val="ListParagraph"/>
        <w:numPr>
          <w:ilvl w:val="2"/>
          <w:numId w:val="32"/>
        </w:numPr>
      </w:pPr>
      <w:r>
        <w:t>Change the Workspace to Drafting and Annotation or Wattstopper (top left of screen)</w:t>
      </w:r>
    </w:p>
    <w:p w:rsidR="00CB5382" w:rsidRDefault="00CB5382" w:rsidP="00CB5382">
      <w:pPr>
        <w:pStyle w:val="ListParagraph"/>
        <w:numPr>
          <w:ilvl w:val="2"/>
          <w:numId w:val="32"/>
        </w:numPr>
      </w:pPr>
      <w:r w:rsidRPr="00693B5C">
        <w:t>Right click tool palette</w:t>
      </w:r>
      <w:r>
        <w:t xml:space="preserve"> (ctrl + 3 to show if hidden)</w:t>
      </w:r>
    </w:p>
    <w:p w:rsidR="00CB5382" w:rsidRDefault="00CB5382" w:rsidP="00CB5382">
      <w:pPr>
        <w:pStyle w:val="ListParagraph"/>
        <w:numPr>
          <w:ilvl w:val="2"/>
          <w:numId w:val="32"/>
        </w:numPr>
      </w:pPr>
      <w:r>
        <w:t>Select anchor right &gt;</w:t>
      </w:r>
    </w:p>
    <w:p w:rsidR="00CB5382" w:rsidRDefault="00CB5382" w:rsidP="00CB5382">
      <w:pPr>
        <w:pStyle w:val="ListParagraph"/>
        <w:numPr>
          <w:ilvl w:val="2"/>
          <w:numId w:val="32"/>
        </w:numPr>
      </w:pPr>
      <w:r>
        <w:t>Drag the Wattstopper toolbar to the bottom row of the Ribbon</w:t>
      </w:r>
    </w:p>
    <w:p w:rsidR="00CB5382" w:rsidRDefault="00CB5382" w:rsidP="00CB5382">
      <w:pPr>
        <w:pStyle w:val="ListParagraph"/>
        <w:numPr>
          <w:ilvl w:val="2"/>
          <w:numId w:val="32"/>
        </w:numPr>
      </w:pPr>
      <w:r>
        <w:t>Right click the lock in the bottom right hand corner</w:t>
      </w:r>
    </w:p>
    <w:p w:rsidR="00CB5382" w:rsidRDefault="00CB5382" w:rsidP="00CB5382">
      <w:pPr>
        <w:pStyle w:val="ListParagraph"/>
        <w:numPr>
          <w:ilvl w:val="2"/>
          <w:numId w:val="32"/>
        </w:numPr>
      </w:pPr>
      <w:r>
        <w:t>Lock the Workspace</w:t>
      </w:r>
    </w:p>
    <w:p w:rsidR="00CB5382" w:rsidRDefault="00CB5382" w:rsidP="00CB5382">
      <w:pPr>
        <w:pStyle w:val="ListParagraph"/>
        <w:numPr>
          <w:ilvl w:val="2"/>
          <w:numId w:val="32"/>
        </w:numPr>
      </w:pPr>
      <w:r>
        <w:t>Follow these same steps, but click unlock to allow movement of toolbars</w:t>
      </w:r>
    </w:p>
    <w:p w:rsidR="00CB5382" w:rsidRDefault="00CB5382" w:rsidP="00CB5382">
      <w:pPr>
        <w:ind w:left="720"/>
      </w:pPr>
    </w:p>
    <w:p w:rsidR="00CB5382" w:rsidRDefault="00CB5382" w:rsidP="00CB5382">
      <w:r>
        <w:rPr>
          <w:noProof/>
          <w:lang w:val="en-GB" w:eastAsia="en-GB"/>
        </w:rPr>
        <w:drawing>
          <wp:inline distT="0" distB="0" distL="0" distR="0">
            <wp:extent cx="4477385" cy="154432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477385" cy="1544320"/>
                    </a:xfrm>
                    <a:prstGeom prst="rect">
                      <a:avLst/>
                    </a:prstGeom>
                    <a:noFill/>
                    <a:ln w="9525">
                      <a:noFill/>
                      <a:miter lim="800000"/>
                      <a:headEnd/>
                      <a:tailEnd/>
                    </a:ln>
                  </pic:spPr>
                </pic:pic>
              </a:graphicData>
            </a:graphic>
          </wp:inline>
        </w:drawing>
      </w:r>
    </w:p>
    <w:p w:rsidR="00CB5382" w:rsidRDefault="00CB5382" w:rsidP="00CB5382"/>
    <w:p w:rsidR="00CB5382" w:rsidRDefault="00CB5382" w:rsidP="00CB5382">
      <w:r>
        <w:rPr>
          <w:noProof/>
          <w:lang w:val="en-GB" w:eastAsia="en-GB"/>
        </w:rPr>
        <w:drawing>
          <wp:inline distT="0" distB="0" distL="0" distR="0">
            <wp:extent cx="3329940" cy="3441700"/>
            <wp:effectExtent l="19050" t="0" r="381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329940" cy="3441700"/>
                    </a:xfrm>
                    <a:prstGeom prst="rect">
                      <a:avLst/>
                    </a:prstGeom>
                    <a:noFill/>
                    <a:ln w="9525">
                      <a:noFill/>
                      <a:miter lim="800000"/>
                      <a:headEnd/>
                      <a:tailEnd/>
                    </a:ln>
                  </pic:spPr>
                </pic:pic>
              </a:graphicData>
            </a:graphic>
          </wp:inline>
        </w:drawing>
      </w:r>
    </w:p>
    <w:p w:rsidR="00CB5382" w:rsidRDefault="00CB5382" w:rsidP="00CB5382"/>
    <w:p w:rsidR="00CB5382" w:rsidRDefault="00CB5382" w:rsidP="00CB5382">
      <w:pPr>
        <w:jc w:val="center"/>
        <w:rPr>
          <w:noProof/>
          <w:lang w:val="en-GB" w:eastAsia="en-GB"/>
        </w:rPr>
      </w:pPr>
      <w:r>
        <w:rPr>
          <w:noProof/>
          <w:lang w:val="en-GB" w:eastAsia="en-GB"/>
        </w:rPr>
        <w:lastRenderedPageBreak/>
        <w:drawing>
          <wp:inline distT="0" distB="0" distL="0" distR="0">
            <wp:extent cx="5486400" cy="2943225"/>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86400" cy="2943225"/>
                    </a:xfrm>
                    <a:prstGeom prst="rect">
                      <a:avLst/>
                    </a:prstGeom>
                    <a:noFill/>
                    <a:ln w="9525">
                      <a:noFill/>
                      <a:miter lim="800000"/>
                      <a:headEnd/>
                      <a:tailEnd/>
                    </a:ln>
                  </pic:spPr>
                </pic:pic>
              </a:graphicData>
            </a:graphic>
          </wp:inline>
        </w:drawing>
      </w:r>
      <w:r>
        <w:rPr>
          <w:noProof/>
          <w:lang w:val="en-GB" w:eastAsia="en-GB"/>
        </w:rPr>
        <w:t xml:space="preserve"> </w:t>
      </w:r>
    </w:p>
    <w:p w:rsidR="00CB5382" w:rsidRDefault="00CB5382" w:rsidP="00CB5382">
      <w:pPr>
        <w:jc w:val="center"/>
        <w:rPr>
          <w:noProof/>
          <w:lang w:val="en-GB" w:eastAsia="en-GB"/>
        </w:rPr>
      </w:pPr>
    </w:p>
    <w:p w:rsidR="00CB5382" w:rsidRDefault="00CB5382" w:rsidP="00CB5382">
      <w:pPr>
        <w:jc w:val="center"/>
      </w:pPr>
      <w:r>
        <w:rPr>
          <w:noProof/>
          <w:lang w:val="en-GB" w:eastAsia="en-GB"/>
        </w:rPr>
        <w:drawing>
          <wp:inline distT="0" distB="0" distL="0" distR="0">
            <wp:extent cx="5743575" cy="3171825"/>
            <wp:effectExtent l="19050" t="0" r="9525"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3507"/>
                    <a:stretch>
                      <a:fillRect/>
                    </a:stretch>
                  </pic:blipFill>
                  <pic:spPr bwMode="auto">
                    <a:xfrm>
                      <a:off x="0" y="0"/>
                      <a:ext cx="5743575" cy="3171825"/>
                    </a:xfrm>
                    <a:prstGeom prst="rect">
                      <a:avLst/>
                    </a:prstGeom>
                    <a:noFill/>
                    <a:ln w="9525">
                      <a:noFill/>
                      <a:miter lim="800000"/>
                      <a:headEnd/>
                      <a:tailEnd/>
                    </a:ln>
                  </pic:spPr>
                </pic:pic>
              </a:graphicData>
            </a:graphic>
          </wp:inline>
        </w:drawing>
      </w:r>
    </w:p>
    <w:p w:rsidR="00CB5382" w:rsidRDefault="00CB5382" w:rsidP="00CB5382">
      <w:pPr>
        <w:jc w:val="center"/>
      </w:pPr>
    </w:p>
    <w:p w:rsidR="00CB5382" w:rsidRDefault="00CB5382" w:rsidP="00CB5382">
      <w:pPr>
        <w:jc w:val="center"/>
      </w:pPr>
      <w:r>
        <w:rPr>
          <w:noProof/>
          <w:lang w:val="en-GB" w:eastAsia="en-GB"/>
        </w:rPr>
        <w:lastRenderedPageBreak/>
        <w:drawing>
          <wp:inline distT="0" distB="0" distL="0" distR="0">
            <wp:extent cx="5686425" cy="2600325"/>
            <wp:effectExtent l="19050" t="0" r="9525"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4151"/>
                    <a:stretch>
                      <a:fillRect/>
                    </a:stretch>
                  </pic:blipFill>
                  <pic:spPr bwMode="auto">
                    <a:xfrm>
                      <a:off x="0" y="0"/>
                      <a:ext cx="5686425" cy="2600325"/>
                    </a:xfrm>
                    <a:prstGeom prst="rect">
                      <a:avLst/>
                    </a:prstGeom>
                    <a:noFill/>
                    <a:ln w="9525">
                      <a:noFill/>
                      <a:miter lim="800000"/>
                      <a:headEnd/>
                      <a:tailEnd/>
                    </a:ln>
                  </pic:spPr>
                </pic:pic>
              </a:graphicData>
            </a:graphic>
          </wp:inline>
        </w:drawing>
      </w:r>
    </w:p>
    <w:p w:rsidR="00CB5382" w:rsidRDefault="00CB5382" w:rsidP="00CB5382">
      <w:pPr>
        <w:jc w:val="center"/>
      </w:pPr>
    </w:p>
    <w:p w:rsidR="00CB5382" w:rsidRDefault="00CB5382" w:rsidP="00CB5382">
      <w:pPr>
        <w:jc w:val="center"/>
      </w:pPr>
      <w:r>
        <w:rPr>
          <w:noProof/>
          <w:lang w:val="en-GB" w:eastAsia="en-GB"/>
        </w:rPr>
        <w:drawing>
          <wp:inline distT="0" distB="0" distL="0" distR="0">
            <wp:extent cx="4639310" cy="2181225"/>
            <wp:effectExtent l="19050" t="0" r="889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4870"/>
                    <a:stretch>
                      <a:fillRect/>
                    </a:stretch>
                  </pic:blipFill>
                  <pic:spPr bwMode="auto">
                    <a:xfrm>
                      <a:off x="0" y="0"/>
                      <a:ext cx="4639310" cy="2181225"/>
                    </a:xfrm>
                    <a:prstGeom prst="rect">
                      <a:avLst/>
                    </a:prstGeom>
                    <a:noFill/>
                    <a:ln w="9525">
                      <a:noFill/>
                      <a:miter lim="800000"/>
                      <a:headEnd/>
                      <a:tailEnd/>
                    </a:ln>
                  </pic:spPr>
                </pic:pic>
              </a:graphicData>
            </a:graphic>
          </wp:inline>
        </w:drawing>
      </w:r>
    </w:p>
    <w:p w:rsidR="00CB5382" w:rsidRDefault="00CB5382" w:rsidP="00CB5382">
      <w:pPr>
        <w:jc w:val="center"/>
      </w:pPr>
    </w:p>
    <w:p w:rsidR="00CB5382" w:rsidRDefault="00CB5382" w:rsidP="00CB5382">
      <w:pPr>
        <w:jc w:val="center"/>
      </w:pPr>
      <w:r>
        <w:rPr>
          <w:noProof/>
          <w:lang w:val="en-GB" w:eastAsia="en-GB"/>
        </w:rPr>
        <w:drawing>
          <wp:inline distT="0" distB="0" distL="0" distR="0">
            <wp:extent cx="4608609" cy="2130950"/>
            <wp:effectExtent l="19050" t="0" r="1491"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5457"/>
                    <a:stretch>
                      <a:fillRect/>
                    </a:stretch>
                  </pic:blipFill>
                  <pic:spPr bwMode="auto">
                    <a:xfrm>
                      <a:off x="0" y="0"/>
                      <a:ext cx="4608609" cy="2130950"/>
                    </a:xfrm>
                    <a:prstGeom prst="rect">
                      <a:avLst/>
                    </a:prstGeom>
                    <a:noFill/>
                    <a:ln w="9525">
                      <a:noFill/>
                      <a:miter lim="800000"/>
                      <a:headEnd/>
                      <a:tailEnd/>
                    </a:ln>
                  </pic:spPr>
                </pic:pic>
              </a:graphicData>
            </a:graphic>
          </wp:inline>
        </w:drawing>
      </w:r>
    </w:p>
    <w:p w:rsidR="00CB5382" w:rsidRDefault="00CB5382" w:rsidP="00CB5382">
      <w:pPr>
        <w:jc w:val="center"/>
      </w:pPr>
    </w:p>
    <w:p w:rsidR="00CB5382" w:rsidRDefault="00CB5382" w:rsidP="00CB5382">
      <w:pPr>
        <w:jc w:val="center"/>
      </w:pPr>
    </w:p>
    <w:p w:rsidR="00CB5382" w:rsidRDefault="00CB5382" w:rsidP="00CB5382"/>
    <w:p w:rsidR="00CB5382" w:rsidRDefault="00CB5382" w:rsidP="00CB5382">
      <w:pPr>
        <w:jc w:val="center"/>
      </w:pPr>
      <w:r>
        <w:rPr>
          <w:noProof/>
          <w:lang w:val="en-GB" w:eastAsia="en-GB"/>
        </w:rPr>
        <w:lastRenderedPageBreak/>
        <w:drawing>
          <wp:inline distT="0" distB="0" distL="0" distR="0">
            <wp:extent cx="4875144" cy="2297927"/>
            <wp:effectExtent l="19050" t="0" r="1656"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7192"/>
                    <a:stretch>
                      <a:fillRect/>
                    </a:stretch>
                  </pic:blipFill>
                  <pic:spPr bwMode="auto">
                    <a:xfrm>
                      <a:off x="0" y="0"/>
                      <a:ext cx="4875144" cy="2297927"/>
                    </a:xfrm>
                    <a:prstGeom prst="rect">
                      <a:avLst/>
                    </a:prstGeom>
                    <a:noFill/>
                    <a:ln w="9525">
                      <a:noFill/>
                      <a:miter lim="800000"/>
                      <a:headEnd/>
                      <a:tailEnd/>
                    </a:ln>
                  </pic:spPr>
                </pic:pic>
              </a:graphicData>
            </a:graphic>
          </wp:inline>
        </w:drawing>
      </w:r>
    </w:p>
    <w:p w:rsidR="00CB5382" w:rsidRDefault="00CB5382" w:rsidP="00CB5382"/>
    <w:p w:rsidR="00CB5382" w:rsidRDefault="00CB5382" w:rsidP="00CB5382">
      <w:pPr>
        <w:jc w:val="center"/>
        <w:rPr>
          <w:b/>
        </w:rPr>
      </w:pPr>
      <w:r>
        <w:rPr>
          <w:noProof/>
          <w:lang w:val="en-GB" w:eastAsia="en-GB"/>
        </w:rPr>
        <w:drawing>
          <wp:inline distT="0" distB="0" distL="0" distR="0">
            <wp:extent cx="5030028" cy="2361538"/>
            <wp:effectExtent l="19050" t="0" r="0" b="0"/>
            <wp:docPr id="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3663"/>
                    <a:stretch>
                      <a:fillRect/>
                    </a:stretch>
                  </pic:blipFill>
                  <pic:spPr bwMode="auto">
                    <a:xfrm>
                      <a:off x="0" y="0"/>
                      <a:ext cx="5030028" cy="2361538"/>
                    </a:xfrm>
                    <a:prstGeom prst="rect">
                      <a:avLst/>
                    </a:prstGeom>
                    <a:noFill/>
                    <a:ln w="9525">
                      <a:noFill/>
                      <a:miter lim="800000"/>
                      <a:headEnd/>
                      <a:tailEnd/>
                    </a:ln>
                  </pic:spPr>
                </pic:pic>
              </a:graphicData>
            </a:graphic>
          </wp:inline>
        </w:drawing>
      </w:r>
    </w:p>
    <w:p w:rsidR="00CB5382" w:rsidRDefault="00CB5382" w:rsidP="00CB5382">
      <w:pPr>
        <w:rPr>
          <w:b/>
        </w:rPr>
      </w:pPr>
    </w:p>
    <w:p w:rsidR="00CB5382" w:rsidRDefault="00CB5382" w:rsidP="00CB5382">
      <w:pPr>
        <w:jc w:val="center"/>
        <w:rPr>
          <w:b/>
        </w:rPr>
      </w:pPr>
      <w:r>
        <w:rPr>
          <w:b/>
          <w:noProof/>
          <w:lang w:val="en-GB" w:eastAsia="en-GB"/>
        </w:rPr>
        <w:drawing>
          <wp:inline distT="0" distB="0" distL="0" distR="0">
            <wp:extent cx="5109408" cy="1828800"/>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5111056" cy="1829390"/>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Pr>
        <w:jc w:val="center"/>
        <w:rPr>
          <w:b/>
        </w:rPr>
      </w:pPr>
      <w:r>
        <w:rPr>
          <w:b/>
          <w:noProof/>
          <w:lang w:val="en-GB" w:eastAsia="en-GB"/>
        </w:rPr>
        <w:lastRenderedPageBreak/>
        <w:drawing>
          <wp:inline distT="0" distB="0" distL="0" distR="0">
            <wp:extent cx="6146717" cy="2814762"/>
            <wp:effectExtent l="19050" t="0" r="6433"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6509"/>
                    <a:stretch>
                      <a:fillRect/>
                    </a:stretch>
                  </pic:blipFill>
                  <pic:spPr bwMode="auto">
                    <a:xfrm>
                      <a:off x="0" y="0"/>
                      <a:ext cx="6146717" cy="2814762"/>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Pr>
        <w:jc w:val="center"/>
        <w:rPr>
          <w:b/>
        </w:rPr>
      </w:pPr>
      <w:r>
        <w:rPr>
          <w:b/>
          <w:noProof/>
          <w:lang w:val="en-GB" w:eastAsia="en-GB"/>
        </w:rPr>
        <w:drawing>
          <wp:inline distT="0" distB="0" distL="0" distR="0">
            <wp:extent cx="5952379" cy="2767054"/>
            <wp:effectExtent l="19050" t="0" r="0"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4914"/>
                    <a:stretch>
                      <a:fillRect/>
                    </a:stretch>
                  </pic:blipFill>
                  <pic:spPr bwMode="auto">
                    <a:xfrm>
                      <a:off x="0" y="0"/>
                      <a:ext cx="5952379" cy="2767054"/>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Default="00CB5382" w:rsidP="00CB5382">
      <w:pPr>
        <w:jc w:val="center"/>
        <w:rPr>
          <w:b/>
        </w:rPr>
      </w:pPr>
    </w:p>
    <w:p w:rsidR="00CB5382" w:rsidRPr="00DF2BBD" w:rsidRDefault="00CB5382" w:rsidP="00CB5382">
      <w:pPr>
        <w:jc w:val="center"/>
        <w:rPr>
          <w:b/>
        </w:rPr>
      </w:pPr>
    </w:p>
    <w:p w:rsidR="00CB5382" w:rsidRDefault="00CB5382" w:rsidP="00CB5382">
      <w:pPr>
        <w:pStyle w:val="ListParagraph"/>
        <w:numPr>
          <w:ilvl w:val="1"/>
          <w:numId w:val="32"/>
        </w:numPr>
        <w:rPr>
          <w:b/>
        </w:rPr>
      </w:pPr>
      <w:r>
        <w:rPr>
          <w:b/>
        </w:rPr>
        <w:lastRenderedPageBreak/>
        <w:t>Add Palettes</w:t>
      </w:r>
    </w:p>
    <w:p w:rsidR="00635230" w:rsidRPr="00693B5C" w:rsidRDefault="00635230" w:rsidP="00635230">
      <w:pPr>
        <w:pStyle w:val="ListParagraph"/>
        <w:numPr>
          <w:ilvl w:val="2"/>
          <w:numId w:val="35"/>
        </w:numPr>
      </w:pPr>
      <w:r w:rsidRPr="00693B5C">
        <w:t>Make sure</w:t>
      </w:r>
      <w:r>
        <w:t xml:space="preserve"> tool palettes are displayed (on the right hand side)</w:t>
      </w:r>
    </w:p>
    <w:p w:rsidR="00635230" w:rsidRPr="00693B5C" w:rsidRDefault="00635230" w:rsidP="00635230">
      <w:pPr>
        <w:pStyle w:val="ListParagraph"/>
        <w:numPr>
          <w:ilvl w:val="2"/>
          <w:numId w:val="35"/>
        </w:numPr>
      </w:pPr>
      <w:r>
        <w:t>Use  (c</w:t>
      </w:r>
      <w:r w:rsidRPr="00693B5C">
        <w:t>trl + 3)</w:t>
      </w:r>
      <w:r>
        <w:t xml:space="preserve"> command to toggle the tool palette visibility if it is hidden</w:t>
      </w:r>
    </w:p>
    <w:p w:rsidR="00635230" w:rsidRPr="00693B5C" w:rsidRDefault="00635230" w:rsidP="00635230">
      <w:pPr>
        <w:pStyle w:val="ListParagraph"/>
        <w:numPr>
          <w:ilvl w:val="2"/>
          <w:numId w:val="35"/>
        </w:numPr>
      </w:pPr>
      <w:r w:rsidRPr="00693B5C">
        <w:t>Hover over the palette bar to open the fly away window</w:t>
      </w:r>
    </w:p>
    <w:p w:rsidR="00635230" w:rsidRPr="00693B5C" w:rsidRDefault="00635230" w:rsidP="00635230">
      <w:pPr>
        <w:pStyle w:val="ListParagraph"/>
        <w:numPr>
          <w:ilvl w:val="2"/>
          <w:numId w:val="35"/>
        </w:numPr>
      </w:pPr>
      <w:r w:rsidRPr="00693B5C">
        <w:t>Right click on the fly away window</w:t>
      </w:r>
    </w:p>
    <w:p w:rsidR="00635230" w:rsidRDefault="00635230" w:rsidP="00635230">
      <w:pPr>
        <w:pStyle w:val="ListParagraph"/>
        <w:numPr>
          <w:ilvl w:val="2"/>
          <w:numId w:val="35"/>
        </w:numPr>
      </w:pPr>
      <w:r w:rsidRPr="00693B5C">
        <w:t>Select customize palette</w:t>
      </w:r>
    </w:p>
    <w:p w:rsidR="00635230" w:rsidRDefault="00635230" w:rsidP="00635230">
      <w:pPr>
        <w:pStyle w:val="ListParagraph"/>
        <w:ind w:left="1080"/>
        <w:rPr>
          <w:b/>
        </w:rPr>
      </w:pPr>
    </w:p>
    <w:p w:rsidR="00635230" w:rsidRDefault="00635230" w:rsidP="00635230">
      <w:pPr>
        <w:jc w:val="center"/>
        <w:rPr>
          <w:b/>
        </w:rPr>
      </w:pPr>
      <w:r>
        <w:rPr>
          <w:noProof/>
          <w:lang w:val="en-GB" w:eastAsia="en-GB"/>
        </w:rPr>
        <w:drawing>
          <wp:inline distT="0" distB="0" distL="0" distR="0">
            <wp:extent cx="5276519" cy="2512612"/>
            <wp:effectExtent l="19050" t="0" r="33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4363"/>
                    <a:stretch>
                      <a:fillRect/>
                    </a:stretch>
                  </pic:blipFill>
                  <pic:spPr bwMode="auto">
                    <a:xfrm>
                      <a:off x="0" y="0"/>
                      <a:ext cx="5276519" cy="2512612"/>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5287341" cy="2496710"/>
            <wp:effectExtent l="19050" t="0" r="855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4441"/>
                    <a:stretch>
                      <a:fillRect/>
                    </a:stretch>
                  </pic:blipFill>
                  <pic:spPr bwMode="auto">
                    <a:xfrm>
                      <a:off x="0" y="0"/>
                      <a:ext cx="5287341" cy="2496710"/>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r>
        <w:rPr>
          <w:b/>
          <w:noProof/>
          <w:lang w:val="en-GB" w:eastAsia="en-GB"/>
        </w:rPr>
        <w:lastRenderedPageBreak/>
        <w:drawing>
          <wp:inline distT="0" distB="0" distL="0" distR="0">
            <wp:extent cx="5354127" cy="25046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3699"/>
                    <a:stretch>
                      <a:fillRect/>
                    </a:stretch>
                  </pic:blipFill>
                  <pic:spPr bwMode="auto">
                    <a:xfrm>
                      <a:off x="0" y="0"/>
                      <a:ext cx="5354127" cy="2504661"/>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5227237" cy="2449002"/>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13239"/>
                    <a:stretch>
                      <a:fillRect/>
                    </a:stretch>
                  </pic:blipFill>
                  <pic:spPr bwMode="auto">
                    <a:xfrm>
                      <a:off x="0" y="0"/>
                      <a:ext cx="5227237" cy="2449002"/>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pStyle w:val="ListParagraph"/>
        <w:numPr>
          <w:ilvl w:val="2"/>
          <w:numId w:val="33"/>
        </w:numPr>
      </w:pPr>
      <w:r>
        <w:lastRenderedPageBreak/>
        <w:t>On the left hand side there is a dialog box showing all available tool palettes</w:t>
      </w:r>
    </w:p>
    <w:p w:rsidR="00635230" w:rsidRDefault="00635230" w:rsidP="00635230">
      <w:pPr>
        <w:pStyle w:val="ListParagraph"/>
        <w:numPr>
          <w:ilvl w:val="2"/>
          <w:numId w:val="33"/>
        </w:numPr>
      </w:pPr>
      <w:r>
        <w:t xml:space="preserve">Delete all the default AutoCAD tool palettes (Modeling, Constraints, </w:t>
      </w:r>
      <w:proofErr w:type="spellStart"/>
      <w:proofErr w:type="gramStart"/>
      <w:r>
        <w:t>ect</w:t>
      </w:r>
      <w:proofErr w:type="spellEnd"/>
      <w:proofErr w:type="gramEnd"/>
      <w:r>
        <w:t>.)</w:t>
      </w:r>
    </w:p>
    <w:p w:rsidR="00635230" w:rsidRDefault="00635230" w:rsidP="00635230">
      <w:pPr>
        <w:pStyle w:val="ListParagraph"/>
        <w:numPr>
          <w:ilvl w:val="2"/>
          <w:numId w:val="33"/>
        </w:numPr>
      </w:pPr>
      <w:r>
        <w:t>Leave all the Lighting Controls tool palettes</w:t>
      </w:r>
    </w:p>
    <w:p w:rsidR="00635230" w:rsidRDefault="00635230" w:rsidP="00635230">
      <w:pPr>
        <w:pStyle w:val="ListParagraph"/>
        <w:numPr>
          <w:ilvl w:val="2"/>
          <w:numId w:val="33"/>
        </w:numPr>
      </w:pPr>
      <w:r>
        <w:t xml:space="preserve">Full list here -&gt; </w:t>
      </w:r>
      <w:r w:rsidRPr="00635230">
        <w:t>C:\WS_Blocks\Default\ToolPallete</w:t>
      </w: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2978150" cy="255270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982059" cy="2556050"/>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2981209" cy="2486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981209" cy="2486025"/>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p>
    <w:p w:rsidR="00635230" w:rsidRDefault="00635230" w:rsidP="00635230">
      <w:pPr>
        <w:pStyle w:val="ListParagraph"/>
        <w:numPr>
          <w:ilvl w:val="2"/>
          <w:numId w:val="34"/>
        </w:numPr>
      </w:pPr>
      <w:r>
        <w:t>On the right hand side there is a dialog box to import tool palettes groups</w:t>
      </w:r>
    </w:p>
    <w:p w:rsidR="00635230" w:rsidRDefault="00635230" w:rsidP="00635230">
      <w:pPr>
        <w:pStyle w:val="ListParagraph"/>
        <w:numPr>
          <w:ilvl w:val="2"/>
          <w:numId w:val="34"/>
        </w:numPr>
      </w:pPr>
      <w:r>
        <w:t>Right click</w:t>
      </w:r>
    </w:p>
    <w:p w:rsidR="00635230" w:rsidRDefault="00635230" w:rsidP="00635230">
      <w:pPr>
        <w:pStyle w:val="ListParagraph"/>
        <w:numPr>
          <w:ilvl w:val="2"/>
          <w:numId w:val="34"/>
        </w:numPr>
      </w:pPr>
      <w:r>
        <w:t>Select import</w:t>
      </w:r>
    </w:p>
    <w:p w:rsidR="00635230" w:rsidRDefault="00635230" w:rsidP="00635230">
      <w:pPr>
        <w:pStyle w:val="ListParagraph"/>
        <w:numPr>
          <w:ilvl w:val="2"/>
          <w:numId w:val="34"/>
        </w:numPr>
      </w:pPr>
      <w:r>
        <w:t xml:space="preserve">Select the </w:t>
      </w:r>
      <w:r w:rsidRPr="0089218F">
        <w:t>Palette Group</w:t>
      </w:r>
      <w:r>
        <w:t>.xpg</w:t>
      </w:r>
    </w:p>
    <w:p w:rsidR="00635230" w:rsidRDefault="00635230" w:rsidP="00635230">
      <w:pPr>
        <w:pStyle w:val="ListParagraph"/>
        <w:numPr>
          <w:ilvl w:val="2"/>
          <w:numId w:val="34"/>
        </w:numPr>
      </w:pPr>
      <w:r>
        <w:t xml:space="preserve">Found here </w:t>
      </w:r>
    </w:p>
    <w:p w:rsidR="00635230" w:rsidRDefault="00635230" w:rsidP="00635230">
      <w:pPr>
        <w:pStyle w:val="ListParagraph"/>
        <w:numPr>
          <w:ilvl w:val="2"/>
          <w:numId w:val="34"/>
        </w:numPr>
      </w:pPr>
      <w:r w:rsidRPr="00635230">
        <w:t>C:\WS_Blocks\Default\ToolPallete</w:t>
      </w:r>
      <w:r>
        <w:t>\</w:t>
      </w:r>
      <w:r w:rsidRPr="00811C3A">
        <w:t>Palettes</w:t>
      </w:r>
    </w:p>
    <w:p w:rsidR="00635230" w:rsidRDefault="00635230" w:rsidP="00635230">
      <w:pPr>
        <w:pStyle w:val="ListParagraph"/>
        <w:numPr>
          <w:ilvl w:val="2"/>
          <w:numId w:val="34"/>
        </w:numPr>
      </w:pPr>
      <w:r w:rsidRPr="00635230">
        <w:t>Default Palette Group</w:t>
      </w:r>
      <w:r>
        <w:t>.xpg</w:t>
      </w:r>
    </w:p>
    <w:p w:rsidR="00635230" w:rsidRDefault="00635230" w:rsidP="00635230">
      <w:pPr>
        <w:pStyle w:val="ListParagraph"/>
        <w:numPr>
          <w:ilvl w:val="2"/>
          <w:numId w:val="34"/>
        </w:numPr>
      </w:pPr>
      <w:r w:rsidRPr="00635230">
        <w:t>C:\WS_Blocks\Custom\ToolPallete\Palettes</w:t>
      </w:r>
    </w:p>
    <w:p w:rsidR="00635230" w:rsidRPr="00693B5C" w:rsidRDefault="00635230" w:rsidP="00635230">
      <w:pPr>
        <w:pStyle w:val="ListParagraph"/>
        <w:numPr>
          <w:ilvl w:val="2"/>
          <w:numId w:val="34"/>
        </w:numPr>
      </w:pPr>
      <w:r w:rsidRPr="00635230">
        <w:t>Custom Palette Group</w:t>
      </w:r>
      <w:r>
        <w:t>.xpg</w:t>
      </w: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3047782" cy="2612862"/>
            <wp:effectExtent l="19050" t="0" r="218"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050908" cy="2615542"/>
                    </a:xfrm>
                    <a:prstGeom prst="rect">
                      <a:avLst/>
                    </a:prstGeom>
                    <a:noFill/>
                    <a:ln w="9525">
                      <a:noFill/>
                      <a:miter lim="800000"/>
                      <a:headEnd/>
                      <a:tailEnd/>
                    </a:ln>
                  </pic:spPr>
                </pic:pic>
              </a:graphicData>
            </a:graphic>
          </wp:inline>
        </w:drawing>
      </w:r>
    </w:p>
    <w:p w:rsidR="00635230" w:rsidRDefault="00635230" w:rsidP="00635230">
      <w:pPr>
        <w:jc w:val="center"/>
        <w:rPr>
          <w:b/>
        </w:rPr>
      </w:pPr>
    </w:p>
    <w:p w:rsidR="00635230" w:rsidRDefault="00635230" w:rsidP="00635230">
      <w:pPr>
        <w:jc w:val="center"/>
        <w:rPr>
          <w:b/>
        </w:rPr>
      </w:pPr>
    </w:p>
    <w:p w:rsidR="00635230" w:rsidRDefault="00635230" w:rsidP="00635230">
      <w:pPr>
        <w:jc w:val="center"/>
        <w:rPr>
          <w:b/>
        </w:rPr>
      </w:pPr>
      <w:r>
        <w:rPr>
          <w:b/>
          <w:noProof/>
          <w:lang w:val="en-GB" w:eastAsia="en-GB"/>
        </w:rPr>
        <w:drawing>
          <wp:inline distT="0" distB="0" distL="0" distR="0">
            <wp:extent cx="5474335" cy="3159125"/>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474335" cy="3159125"/>
                    </a:xfrm>
                    <a:prstGeom prst="rect">
                      <a:avLst/>
                    </a:prstGeom>
                    <a:noFill/>
                    <a:ln w="9525">
                      <a:noFill/>
                      <a:miter lim="800000"/>
                      <a:headEnd/>
                      <a:tailEnd/>
                    </a:ln>
                  </pic:spPr>
                </pic:pic>
              </a:graphicData>
            </a:graphic>
          </wp:inline>
        </w:drawing>
      </w:r>
    </w:p>
    <w:p w:rsidR="00635230" w:rsidRDefault="00635230" w:rsidP="00635230">
      <w:pPr>
        <w:jc w:val="center"/>
        <w:rPr>
          <w:b/>
        </w:rPr>
      </w:pPr>
      <w:r>
        <w:rPr>
          <w:b/>
          <w:noProof/>
          <w:lang w:val="en-GB" w:eastAsia="en-GB"/>
        </w:rPr>
        <w:lastRenderedPageBreak/>
        <w:drawing>
          <wp:inline distT="0" distB="0" distL="0" distR="0">
            <wp:extent cx="4880610" cy="393065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880610" cy="3930650"/>
                    </a:xfrm>
                    <a:prstGeom prst="rect">
                      <a:avLst/>
                    </a:prstGeom>
                    <a:noFill/>
                    <a:ln w="9525">
                      <a:noFill/>
                      <a:miter lim="800000"/>
                      <a:headEnd/>
                      <a:tailEnd/>
                    </a:ln>
                  </pic:spPr>
                </pic:pic>
              </a:graphicData>
            </a:graphic>
          </wp:inline>
        </w:drawing>
      </w:r>
    </w:p>
    <w:p w:rsidR="00CB5382" w:rsidRPr="00E61D1D" w:rsidRDefault="00CB5382" w:rsidP="00CB5382">
      <w:pPr>
        <w:rPr>
          <w:b/>
        </w:rPr>
      </w:pPr>
    </w:p>
    <w:p w:rsidR="00CB5382" w:rsidRDefault="00CB5382" w:rsidP="00CB5382">
      <w:pPr>
        <w:pStyle w:val="ListParagraph"/>
        <w:numPr>
          <w:ilvl w:val="1"/>
          <w:numId w:val="34"/>
        </w:numPr>
        <w:rPr>
          <w:b/>
        </w:rPr>
      </w:pPr>
      <w:r>
        <w:rPr>
          <w:b/>
        </w:rPr>
        <w:t>Customize Quick Access Toolbar</w:t>
      </w:r>
    </w:p>
    <w:p w:rsidR="00CB5382" w:rsidRPr="003F54F5" w:rsidRDefault="00CB5382" w:rsidP="00CB5382">
      <w:pPr>
        <w:pStyle w:val="ListParagraph"/>
        <w:numPr>
          <w:ilvl w:val="2"/>
          <w:numId w:val="34"/>
        </w:numPr>
      </w:pPr>
      <w:r w:rsidRPr="003F54F5">
        <w:t>Click the Customize Quick Access Toolbar (top left of screen)</w:t>
      </w:r>
    </w:p>
    <w:p w:rsidR="00CB5382" w:rsidRDefault="00CB5382" w:rsidP="00CB5382">
      <w:pPr>
        <w:pStyle w:val="ListParagraph"/>
        <w:numPr>
          <w:ilvl w:val="2"/>
          <w:numId w:val="34"/>
        </w:numPr>
      </w:pPr>
      <w:r w:rsidRPr="003F54F5">
        <w:t>Check Workspace, Save, New, Open, Save As, Undo, Redo, Plot</w:t>
      </w:r>
    </w:p>
    <w:p w:rsidR="00CB5382" w:rsidRPr="003F54F5" w:rsidRDefault="00CB5382" w:rsidP="00CB5382">
      <w:pPr>
        <w:pStyle w:val="ListParagraph"/>
        <w:numPr>
          <w:ilvl w:val="2"/>
          <w:numId w:val="34"/>
        </w:numPr>
      </w:pPr>
      <w:r>
        <w:t xml:space="preserve">At this point you can go back into workspace settings and uncheck </w:t>
      </w:r>
      <w:proofErr w:type="gramStart"/>
      <w:r>
        <w:t>Automatically</w:t>
      </w:r>
      <w:proofErr w:type="gramEnd"/>
      <w:r>
        <w:t xml:space="preserve"> save workspace changes.</w:t>
      </w:r>
    </w:p>
    <w:p w:rsidR="00CB5382" w:rsidRDefault="00CB5382" w:rsidP="00CB5382">
      <w:pPr>
        <w:pStyle w:val="ListParagraph"/>
        <w:ind w:left="1080"/>
        <w:rPr>
          <w:b/>
        </w:rPr>
      </w:pPr>
    </w:p>
    <w:p w:rsidR="00CB5382" w:rsidRDefault="00CB5382" w:rsidP="00CB5382">
      <w:pPr>
        <w:jc w:val="center"/>
        <w:rPr>
          <w:b/>
        </w:rPr>
      </w:pPr>
      <w:r>
        <w:rPr>
          <w:noProof/>
          <w:lang w:val="en-GB" w:eastAsia="en-GB"/>
        </w:rPr>
        <w:drawing>
          <wp:inline distT="0" distB="0" distL="0" distR="0">
            <wp:extent cx="2797893" cy="2209818"/>
            <wp:effectExtent l="19050" t="0" r="2457"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810086" cy="2219448"/>
                    </a:xfrm>
                    <a:prstGeom prst="rect">
                      <a:avLst/>
                    </a:prstGeom>
                    <a:noFill/>
                    <a:ln w="9525">
                      <a:noFill/>
                      <a:miter lim="800000"/>
                      <a:headEnd/>
                      <a:tailEnd/>
                    </a:ln>
                  </pic:spPr>
                </pic:pic>
              </a:graphicData>
            </a:graphic>
          </wp:inline>
        </w:drawing>
      </w:r>
    </w:p>
    <w:p w:rsidR="00CB5382" w:rsidRDefault="00CB5382" w:rsidP="00CB5382">
      <w:pPr>
        <w:jc w:val="center"/>
        <w:rPr>
          <w:b/>
        </w:rPr>
      </w:pPr>
    </w:p>
    <w:p w:rsidR="00CB5382" w:rsidRDefault="00CB5382" w:rsidP="00CB5382">
      <w:pPr>
        <w:jc w:val="center"/>
        <w:rPr>
          <w:b/>
        </w:rPr>
      </w:pPr>
      <w:r>
        <w:rPr>
          <w:b/>
          <w:noProof/>
          <w:lang w:val="en-GB" w:eastAsia="en-GB"/>
        </w:rPr>
        <w:lastRenderedPageBreak/>
        <w:drawing>
          <wp:inline distT="0" distB="0" distL="0" distR="0">
            <wp:extent cx="2681018" cy="2339065"/>
            <wp:effectExtent l="19050" t="0" r="5032" b="0"/>
            <wp:docPr id="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2682686" cy="2340520"/>
                    </a:xfrm>
                    <a:prstGeom prst="rect">
                      <a:avLst/>
                    </a:prstGeom>
                    <a:noFill/>
                    <a:ln w="9525">
                      <a:noFill/>
                      <a:miter lim="800000"/>
                      <a:headEnd/>
                      <a:tailEnd/>
                    </a:ln>
                  </pic:spPr>
                </pic:pic>
              </a:graphicData>
            </a:graphic>
          </wp:inline>
        </w:drawing>
      </w:r>
    </w:p>
    <w:p w:rsidR="00CB5382" w:rsidRPr="003F54F5" w:rsidRDefault="00CB5382" w:rsidP="00CB5382">
      <w:pPr>
        <w:jc w:val="center"/>
        <w:rPr>
          <w:b/>
        </w:rPr>
      </w:pPr>
    </w:p>
    <w:p w:rsidR="00CB5382" w:rsidRPr="003F54F5" w:rsidRDefault="00CB5382" w:rsidP="00CB5382">
      <w:pPr>
        <w:jc w:val="center"/>
        <w:rPr>
          <w:b/>
        </w:rPr>
      </w:pPr>
      <w:r>
        <w:rPr>
          <w:noProof/>
          <w:lang w:val="en-GB" w:eastAsia="en-GB"/>
        </w:rPr>
        <w:drawing>
          <wp:inline distT="0" distB="0" distL="0" distR="0">
            <wp:extent cx="2637886" cy="2098706"/>
            <wp:effectExtent l="1905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2644564" cy="2104019"/>
                    </a:xfrm>
                    <a:prstGeom prst="rect">
                      <a:avLst/>
                    </a:prstGeom>
                    <a:noFill/>
                    <a:ln w="9525">
                      <a:noFill/>
                      <a:miter lim="800000"/>
                      <a:headEnd/>
                      <a:tailEnd/>
                    </a:ln>
                  </pic:spPr>
                </pic:pic>
              </a:graphicData>
            </a:graphic>
          </wp:inline>
        </w:drawing>
      </w:r>
    </w:p>
    <w:p w:rsidR="00CB5382" w:rsidRPr="008A3C79" w:rsidRDefault="00CB5382" w:rsidP="00CB5382">
      <w:pPr>
        <w:rPr>
          <w:b/>
        </w:rPr>
      </w:pPr>
    </w:p>
    <w:p w:rsidR="006267FA" w:rsidRPr="00CB5382" w:rsidRDefault="00CB5382" w:rsidP="00CB5382">
      <w:pPr>
        <w:pStyle w:val="ListParagraph"/>
        <w:numPr>
          <w:ilvl w:val="1"/>
          <w:numId w:val="34"/>
        </w:numPr>
        <w:rPr>
          <w:b/>
        </w:rPr>
      </w:pPr>
      <w:r>
        <w:rPr>
          <w:b/>
        </w:rPr>
        <w:t>Setup Complete</w:t>
      </w:r>
    </w:p>
    <w:sectPr w:rsidR="006267FA" w:rsidRPr="00CB5382" w:rsidSect="002A7604">
      <w:headerReference w:type="default" r:id="rId53"/>
      <w:footerReference w:type="default" r:id="rId54"/>
      <w:headerReference w:type="first" r:id="rId55"/>
      <w:pgSz w:w="12240" w:h="15840" w:code="1"/>
      <w:pgMar w:top="1440" w:right="1800" w:bottom="1440" w:left="1800" w:header="576" w:footer="576"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6F3" w:rsidRDefault="008D36F3" w:rsidP="003F4E9C">
      <w:r>
        <w:separator/>
      </w:r>
    </w:p>
  </w:endnote>
  <w:endnote w:type="continuationSeparator" w:id="0">
    <w:p w:rsidR="008D36F3" w:rsidRDefault="008D36F3" w:rsidP="003F4E9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39D" w:rsidRDefault="00A9339D" w:rsidP="007F0C2E">
    <w:pPr>
      <w:pStyle w:val="Footer"/>
      <w:jc w:val="center"/>
    </w:pPr>
    <w:r>
      <w:t xml:space="preserve">WATTSTOPPER   </w:t>
    </w:r>
    <w:r>
      <w:tab/>
    </w:r>
    <w:r>
      <w:tab/>
    </w:r>
    <w:r>
      <w:tab/>
    </w:r>
    <w:r>
      <w:tab/>
      <w:t xml:space="preserve">Page </w:t>
    </w:r>
    <w:fldSimple w:instr=" PAGE ">
      <w:r w:rsidR="00D577BA">
        <w:rPr>
          <w:noProof/>
        </w:rPr>
        <w:t>2</w:t>
      </w:r>
    </w:fldSimple>
    <w:r>
      <w:tab/>
    </w:r>
    <w:r>
      <w:tab/>
    </w:r>
    <w:r>
      <w:tab/>
    </w:r>
    <w:r>
      <w:tab/>
    </w:r>
    <w:r w:rsidR="007E6BEA">
      <w:t>JUNE</w:t>
    </w:r>
    <w:r w:rsidR="006C28D8">
      <w:t xml:space="preserve"> 0</w:t>
    </w:r>
    <w:r w:rsidR="007E6BEA">
      <w:t>7, 2017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6F3" w:rsidRDefault="008D36F3" w:rsidP="003F4E9C">
      <w:r>
        <w:separator/>
      </w:r>
    </w:p>
  </w:footnote>
  <w:footnote w:type="continuationSeparator" w:id="0">
    <w:p w:rsidR="008D36F3" w:rsidRDefault="008D36F3" w:rsidP="003F4E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39D" w:rsidRDefault="00492002" w:rsidP="00921FC3">
    <w:pPr>
      <w:pStyle w:val="Header"/>
    </w:pPr>
    <w:r>
      <w:rPr>
        <w:noProof/>
        <w:lang w:val="en-GB" w:eastAsia="en-GB"/>
      </w:rPr>
      <w:drawing>
        <wp:anchor distT="0" distB="0" distL="114300" distR="114300" simplePos="0" relativeHeight="251661312" behindDoc="0" locked="0" layoutInCell="1" allowOverlap="1">
          <wp:simplePos x="0" y="0"/>
          <wp:positionH relativeFrom="column">
            <wp:posOffset>4562475</wp:posOffset>
          </wp:positionH>
          <wp:positionV relativeFrom="paragraph">
            <wp:posOffset>-447675</wp:posOffset>
          </wp:positionV>
          <wp:extent cx="2009775" cy="885825"/>
          <wp:effectExtent l="19050" t="0" r="9525" b="0"/>
          <wp:wrapNone/>
          <wp:docPr id="5" name="Picture 1" descr="C:\Users\jjacob1e\Desktop\Brand Transition Docs\Logos\Logo-Legrand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cob1e\Desktop\Brand Transition Docs\Logos\Logo-Legrand_Red.jpg"/>
                  <pic:cNvPicPr>
                    <a:picLocks noChangeAspect="1" noChangeArrowheads="1"/>
                  </pic:cNvPicPr>
                </pic:nvPicPr>
                <pic:blipFill>
                  <a:blip r:embed="rId1"/>
                  <a:srcRect/>
                  <a:stretch>
                    <a:fillRect/>
                  </a:stretch>
                </pic:blipFill>
                <pic:spPr bwMode="auto">
                  <a:xfrm>
                    <a:off x="0" y="0"/>
                    <a:ext cx="2009775" cy="885825"/>
                  </a:xfrm>
                  <a:prstGeom prst="rect">
                    <a:avLst/>
                  </a:prstGeom>
                  <a:noFill/>
                  <a:ln w="9525">
                    <a:noFill/>
                    <a:miter lim="800000"/>
                    <a:headEnd/>
                    <a:tailEnd/>
                  </a:ln>
                </pic:spPr>
              </pic:pic>
            </a:graphicData>
          </a:graphic>
        </wp:anchor>
      </w:drawing>
    </w:r>
    <w:r w:rsidR="00A9339D">
      <w:t>Project Communication Plan</w:t>
    </w:r>
    <w:r w:rsidRPr="00492002">
      <w:rPr>
        <w:b/>
        <w:noProof/>
        <w:sz w:val="20"/>
        <w:lang w:val="en-GB" w:eastAsia="en-GB"/>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002" w:rsidRDefault="00492002">
    <w:pPr>
      <w:pStyle w:val="Header"/>
    </w:pPr>
    <w:r w:rsidRPr="00492002">
      <w:rPr>
        <w:noProof/>
        <w:lang w:val="en-GB" w:eastAsia="en-GB"/>
      </w:rPr>
      <w:drawing>
        <wp:anchor distT="0" distB="0" distL="114300" distR="114300" simplePos="0" relativeHeight="251659264" behindDoc="0" locked="0" layoutInCell="1" allowOverlap="1">
          <wp:simplePos x="0" y="0"/>
          <wp:positionH relativeFrom="column">
            <wp:posOffset>4581525</wp:posOffset>
          </wp:positionH>
          <wp:positionV relativeFrom="paragraph">
            <wp:posOffset>-447675</wp:posOffset>
          </wp:positionV>
          <wp:extent cx="2009775" cy="885825"/>
          <wp:effectExtent l="19050" t="0" r="9525" b="0"/>
          <wp:wrapNone/>
          <wp:docPr id="4" name="Picture 1" descr="C:\Users\jjacob1e\Desktop\Brand Transition Docs\Logos\Logo-Legrand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cob1e\Desktop\Brand Transition Docs\Logos\Logo-Legrand_Red.jpg"/>
                  <pic:cNvPicPr>
                    <a:picLocks noChangeAspect="1" noChangeArrowheads="1"/>
                  </pic:cNvPicPr>
                </pic:nvPicPr>
                <pic:blipFill>
                  <a:blip r:embed="rId1"/>
                  <a:srcRect/>
                  <a:stretch>
                    <a:fillRect/>
                  </a:stretch>
                </pic:blipFill>
                <pic:spPr bwMode="auto">
                  <a:xfrm>
                    <a:off x="0" y="0"/>
                    <a:ext cx="2009775" cy="8858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293AFAE6"/>
    <w:lvl w:ilvl="0">
      <w:start w:val="1"/>
      <w:numFmt w:val="decimal"/>
      <w:pStyle w:val="ListNumber2"/>
      <w:lvlText w:val="%1."/>
      <w:lvlJc w:val="left"/>
      <w:pPr>
        <w:tabs>
          <w:tab w:val="num" w:pos="720"/>
        </w:tabs>
        <w:ind w:left="720" w:hanging="360"/>
      </w:pPr>
    </w:lvl>
  </w:abstractNum>
  <w:abstractNum w:abstractNumId="1">
    <w:nsid w:val="FFFFFF81"/>
    <w:multiLevelType w:val="singleLevel"/>
    <w:tmpl w:val="7B1A0A3C"/>
    <w:lvl w:ilvl="0">
      <w:start w:val="1"/>
      <w:numFmt w:val="bullet"/>
      <w:pStyle w:val="ListBullet4"/>
      <w:lvlText w:val=""/>
      <w:lvlJc w:val="left"/>
      <w:pPr>
        <w:tabs>
          <w:tab w:val="num" w:pos="1440"/>
        </w:tabs>
        <w:ind w:left="1440" w:hanging="360"/>
      </w:pPr>
      <w:rPr>
        <w:rFonts w:ascii="Wingdings" w:hAnsi="Wingdings" w:hint="default"/>
        <w:color w:val="auto"/>
      </w:rPr>
    </w:lvl>
  </w:abstractNum>
  <w:abstractNum w:abstractNumId="2">
    <w:nsid w:val="FFFFFF88"/>
    <w:multiLevelType w:val="singleLevel"/>
    <w:tmpl w:val="8F729114"/>
    <w:lvl w:ilvl="0">
      <w:start w:val="1"/>
      <w:numFmt w:val="decimal"/>
      <w:pStyle w:val="ListNumber"/>
      <w:lvlText w:val="%1."/>
      <w:lvlJc w:val="left"/>
      <w:pPr>
        <w:tabs>
          <w:tab w:val="num" w:pos="360"/>
        </w:tabs>
        <w:ind w:left="360" w:hanging="360"/>
      </w:pPr>
    </w:lvl>
  </w:abstractNum>
  <w:abstractNum w:abstractNumId="3">
    <w:nsid w:val="01D15C9B"/>
    <w:multiLevelType w:val="multilevel"/>
    <w:tmpl w:val="0809001D"/>
    <w:lvl w:ilvl="0">
      <w:start w:val="1"/>
      <w:numFmt w:val="decimal"/>
      <w:lvlText w:val="%1)"/>
      <w:lvlJc w:val="left"/>
      <w:pPr>
        <w:ind w:left="36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4">
    <w:nsid w:val="09BD5566"/>
    <w:multiLevelType w:val="hybridMultilevel"/>
    <w:tmpl w:val="78C830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515B7"/>
    <w:multiLevelType w:val="hybridMultilevel"/>
    <w:tmpl w:val="89169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F528E"/>
    <w:multiLevelType w:val="hybridMultilevel"/>
    <w:tmpl w:val="D396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27369"/>
    <w:multiLevelType w:val="multilevel"/>
    <w:tmpl w:val="6AFA92E6"/>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BB3249"/>
    <w:multiLevelType w:val="multilevel"/>
    <w:tmpl w:val="A288CD72"/>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4"/>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9">
    <w:nsid w:val="29950675"/>
    <w:multiLevelType w:val="multilevel"/>
    <w:tmpl w:val="63FAD068"/>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B911583"/>
    <w:multiLevelType w:val="multilevel"/>
    <w:tmpl w:val="0809001D"/>
    <w:lvl w:ilvl="0">
      <w:start w:val="1"/>
      <w:numFmt w:val="decimal"/>
      <w:lvlText w:val="%1)"/>
      <w:lvlJc w:val="left"/>
      <w:pPr>
        <w:ind w:left="36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11">
    <w:nsid w:val="2F714C4A"/>
    <w:multiLevelType w:val="multilevel"/>
    <w:tmpl w:val="0809001D"/>
    <w:numStyleLink w:val="WSBullets"/>
  </w:abstractNum>
  <w:abstractNum w:abstractNumId="12">
    <w:nsid w:val="319B3A2F"/>
    <w:multiLevelType w:val="multilevel"/>
    <w:tmpl w:val="CAEAF46C"/>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3"/>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3">
    <w:nsid w:val="31A37B5C"/>
    <w:multiLevelType w:val="multilevel"/>
    <w:tmpl w:val="0809001D"/>
    <w:numStyleLink w:val="WSBullets"/>
  </w:abstractNum>
  <w:abstractNum w:abstractNumId="14">
    <w:nsid w:val="38DF78D8"/>
    <w:multiLevelType w:val="hybridMultilevel"/>
    <w:tmpl w:val="A4A6D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617848"/>
    <w:multiLevelType w:val="hybridMultilevel"/>
    <w:tmpl w:val="5A10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F65E6A"/>
    <w:multiLevelType w:val="multilevel"/>
    <w:tmpl w:val="3A16DF20"/>
    <w:lvl w:ilvl="0">
      <w:start w:val="6"/>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9"/>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7">
    <w:nsid w:val="3B48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04A0A11"/>
    <w:multiLevelType w:val="multilevel"/>
    <w:tmpl w:val="A050B102"/>
    <w:lvl w:ilvl="0">
      <w:start w:val="7"/>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3"/>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9">
    <w:nsid w:val="426153D2"/>
    <w:multiLevelType w:val="hybridMultilevel"/>
    <w:tmpl w:val="85E2C95C"/>
    <w:lvl w:ilvl="0" w:tplc="6A7461F6">
      <w:start w:val="1"/>
      <w:numFmt w:val="bullet"/>
      <w:pStyle w:val="ListBullet2"/>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A2A62C4"/>
    <w:multiLevelType w:val="multilevel"/>
    <w:tmpl w:val="9E7805AA"/>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3"/>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1">
    <w:nsid w:val="4D656253"/>
    <w:multiLevelType w:val="multilevel"/>
    <w:tmpl w:val="0809001D"/>
    <w:numStyleLink w:val="WSBullets"/>
  </w:abstractNum>
  <w:abstractNum w:abstractNumId="22">
    <w:nsid w:val="515C086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4AB6E7C"/>
    <w:multiLevelType w:val="multilevel"/>
    <w:tmpl w:val="0809001D"/>
    <w:numStyleLink w:val="WSBullets"/>
  </w:abstractNum>
  <w:abstractNum w:abstractNumId="24">
    <w:nsid w:val="569E2BC6"/>
    <w:multiLevelType w:val="multilevel"/>
    <w:tmpl w:val="0809001D"/>
    <w:numStyleLink w:val="WSBullets"/>
  </w:abstractNum>
  <w:abstractNum w:abstractNumId="25">
    <w:nsid w:val="59667142"/>
    <w:multiLevelType w:val="multilevel"/>
    <w:tmpl w:val="9D988198"/>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6">
    <w:nsid w:val="5B063B74"/>
    <w:multiLevelType w:val="multilevel"/>
    <w:tmpl w:val="56B03064"/>
    <w:lvl w:ilvl="0">
      <w:start w:val="5"/>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9"/>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7">
    <w:nsid w:val="5B1E69F3"/>
    <w:multiLevelType w:val="multilevel"/>
    <w:tmpl w:val="0809001D"/>
    <w:styleLink w:val="WSBullets"/>
    <w:lvl w:ilvl="0">
      <w:start w:val="1"/>
      <w:numFmt w:val="decimal"/>
      <w:lvlText w:val="%1)"/>
      <w:lvlJc w:val="left"/>
      <w:pPr>
        <w:ind w:left="36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28">
    <w:nsid w:val="5E233E04"/>
    <w:multiLevelType w:val="multilevel"/>
    <w:tmpl w:val="0809001D"/>
    <w:numStyleLink w:val="WSBullets"/>
  </w:abstractNum>
  <w:abstractNum w:abstractNumId="29">
    <w:nsid w:val="60F9003B"/>
    <w:multiLevelType w:val="multilevel"/>
    <w:tmpl w:val="63FAD068"/>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414572"/>
    <w:multiLevelType w:val="multilevel"/>
    <w:tmpl w:val="63FAD068"/>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9C56B3A"/>
    <w:multiLevelType w:val="multilevel"/>
    <w:tmpl w:val="C636BEF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32">
    <w:nsid w:val="6E544B46"/>
    <w:multiLevelType w:val="multilevel"/>
    <w:tmpl w:val="8988B0B6"/>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1A87A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2201381"/>
    <w:multiLevelType w:val="multilevel"/>
    <w:tmpl w:val="0809001D"/>
    <w:numStyleLink w:val="WSBullets"/>
  </w:abstractNum>
  <w:num w:numId="1">
    <w:abstractNumId w:val="19"/>
  </w:num>
  <w:num w:numId="2">
    <w:abstractNumId w:val="1"/>
  </w:num>
  <w:num w:numId="3">
    <w:abstractNumId w:val="2"/>
  </w:num>
  <w:num w:numId="4">
    <w:abstractNumId w:val="0"/>
  </w:num>
  <w:num w:numId="5">
    <w:abstractNumId w:val="5"/>
  </w:num>
  <w:num w:numId="6">
    <w:abstractNumId w:val="6"/>
  </w:num>
  <w:num w:numId="7">
    <w:abstractNumId w:val="27"/>
  </w:num>
  <w:num w:numId="8">
    <w:abstractNumId w:val="28"/>
  </w:num>
  <w:num w:numId="9">
    <w:abstractNumId w:val="34"/>
  </w:num>
  <w:num w:numId="10">
    <w:abstractNumId w:val="23"/>
  </w:num>
  <w:num w:numId="11">
    <w:abstractNumId w:val="15"/>
  </w:num>
  <w:num w:numId="12">
    <w:abstractNumId w:val="25"/>
  </w:num>
  <w:num w:numId="13">
    <w:abstractNumId w:val="20"/>
  </w:num>
  <w:num w:numId="14">
    <w:abstractNumId w:val="8"/>
  </w:num>
  <w:num w:numId="15">
    <w:abstractNumId w:val="12"/>
  </w:num>
  <w:num w:numId="16">
    <w:abstractNumId w:val="16"/>
  </w:num>
  <w:num w:numId="17">
    <w:abstractNumId w:val="24"/>
  </w:num>
  <w:num w:numId="18">
    <w:abstractNumId w:val="10"/>
  </w:num>
  <w:num w:numId="19">
    <w:abstractNumId w:val="13"/>
  </w:num>
  <w:num w:numId="20">
    <w:abstractNumId w:val="21"/>
  </w:num>
  <w:num w:numId="21">
    <w:abstractNumId w:val="18"/>
  </w:num>
  <w:num w:numId="22">
    <w:abstractNumId w:val="11"/>
  </w:num>
  <w:num w:numId="23">
    <w:abstractNumId w:val="26"/>
  </w:num>
  <w:num w:numId="24">
    <w:abstractNumId w:val="4"/>
  </w:num>
  <w:num w:numId="25">
    <w:abstractNumId w:val="14"/>
  </w:num>
  <w:num w:numId="26">
    <w:abstractNumId w:val="3"/>
  </w:num>
  <w:num w:numId="27">
    <w:abstractNumId w:val="22"/>
  </w:num>
  <w:num w:numId="28">
    <w:abstractNumId w:val="33"/>
  </w:num>
  <w:num w:numId="29">
    <w:abstractNumId w:val="31"/>
  </w:num>
  <w:num w:numId="30">
    <w:abstractNumId w:val="17"/>
  </w:num>
  <w:num w:numId="31">
    <w:abstractNumId w:val="32"/>
  </w:num>
  <w:num w:numId="32">
    <w:abstractNumId w:val="29"/>
  </w:num>
  <w:num w:numId="33">
    <w:abstractNumId w:val="9"/>
  </w:num>
  <w:num w:numId="34">
    <w:abstractNumId w:val="30"/>
  </w:num>
  <w:num w:numId="35">
    <w:abstractNumId w:val="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3001"/>
  <w:defaultTabStop w:val="720"/>
  <w:drawingGridHorizontalSpacing w:val="100"/>
  <w:displayHorizontalDrawingGridEvery w:val="0"/>
  <w:displayVerticalDrawingGridEvery w:val="0"/>
  <w:doNotShadeFormData/>
  <w:noPunctuationKerning/>
  <w:characterSpacingControl w:val="doNotCompress"/>
  <w:hdrShapeDefaults>
    <o:shapedefaults v:ext="edit" spidmax="68610"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585FBF"/>
    <w:rsid w:val="00004CAB"/>
    <w:rsid w:val="000119DD"/>
    <w:rsid w:val="00013BB1"/>
    <w:rsid w:val="00021047"/>
    <w:rsid w:val="000215B5"/>
    <w:rsid w:val="000250FA"/>
    <w:rsid w:val="00031CEF"/>
    <w:rsid w:val="0003390A"/>
    <w:rsid w:val="00035812"/>
    <w:rsid w:val="00037C57"/>
    <w:rsid w:val="00043DB5"/>
    <w:rsid w:val="00044676"/>
    <w:rsid w:val="00045830"/>
    <w:rsid w:val="0004790C"/>
    <w:rsid w:val="0005001E"/>
    <w:rsid w:val="000525F4"/>
    <w:rsid w:val="00056466"/>
    <w:rsid w:val="00060623"/>
    <w:rsid w:val="00062B6F"/>
    <w:rsid w:val="00063216"/>
    <w:rsid w:val="00065469"/>
    <w:rsid w:val="00070CB2"/>
    <w:rsid w:val="00077AF9"/>
    <w:rsid w:val="00077B8A"/>
    <w:rsid w:val="000809A8"/>
    <w:rsid w:val="00081635"/>
    <w:rsid w:val="000876B6"/>
    <w:rsid w:val="000905A9"/>
    <w:rsid w:val="00090CAF"/>
    <w:rsid w:val="000A1F9A"/>
    <w:rsid w:val="000A523E"/>
    <w:rsid w:val="000B068D"/>
    <w:rsid w:val="000B3644"/>
    <w:rsid w:val="000B39D8"/>
    <w:rsid w:val="000B7646"/>
    <w:rsid w:val="000C377F"/>
    <w:rsid w:val="000D3B70"/>
    <w:rsid w:val="000D6095"/>
    <w:rsid w:val="000D7B6B"/>
    <w:rsid w:val="000E620E"/>
    <w:rsid w:val="000E7D80"/>
    <w:rsid w:val="000F69EE"/>
    <w:rsid w:val="00103966"/>
    <w:rsid w:val="00104F5F"/>
    <w:rsid w:val="00105F34"/>
    <w:rsid w:val="00106BA3"/>
    <w:rsid w:val="001110E8"/>
    <w:rsid w:val="00111273"/>
    <w:rsid w:val="00113961"/>
    <w:rsid w:val="0011666C"/>
    <w:rsid w:val="001176D9"/>
    <w:rsid w:val="00121CD5"/>
    <w:rsid w:val="00122307"/>
    <w:rsid w:val="00122BB4"/>
    <w:rsid w:val="00124999"/>
    <w:rsid w:val="001249CD"/>
    <w:rsid w:val="00125920"/>
    <w:rsid w:val="00126AE3"/>
    <w:rsid w:val="0013195C"/>
    <w:rsid w:val="001368E1"/>
    <w:rsid w:val="00136F1F"/>
    <w:rsid w:val="0013787D"/>
    <w:rsid w:val="00141F43"/>
    <w:rsid w:val="00144E1A"/>
    <w:rsid w:val="001466D8"/>
    <w:rsid w:val="00146AD8"/>
    <w:rsid w:val="00150D11"/>
    <w:rsid w:val="00152422"/>
    <w:rsid w:val="0015317A"/>
    <w:rsid w:val="001545CE"/>
    <w:rsid w:val="00156888"/>
    <w:rsid w:val="001617D3"/>
    <w:rsid w:val="0016707E"/>
    <w:rsid w:val="001701AF"/>
    <w:rsid w:val="00173614"/>
    <w:rsid w:val="00174EDF"/>
    <w:rsid w:val="0017732E"/>
    <w:rsid w:val="001830B9"/>
    <w:rsid w:val="0019373F"/>
    <w:rsid w:val="00193B74"/>
    <w:rsid w:val="0019550E"/>
    <w:rsid w:val="001973B2"/>
    <w:rsid w:val="0019796F"/>
    <w:rsid w:val="001A7B0B"/>
    <w:rsid w:val="001B20DF"/>
    <w:rsid w:val="001B3AC1"/>
    <w:rsid w:val="001B3E4A"/>
    <w:rsid w:val="001B4C02"/>
    <w:rsid w:val="001B54C9"/>
    <w:rsid w:val="001B66BC"/>
    <w:rsid w:val="001D1FA4"/>
    <w:rsid w:val="001D473D"/>
    <w:rsid w:val="001D6628"/>
    <w:rsid w:val="001D7936"/>
    <w:rsid w:val="001E1717"/>
    <w:rsid w:val="001E7264"/>
    <w:rsid w:val="001F11FB"/>
    <w:rsid w:val="001F4811"/>
    <w:rsid w:val="001F55C0"/>
    <w:rsid w:val="001F6C2A"/>
    <w:rsid w:val="0020003D"/>
    <w:rsid w:val="00202903"/>
    <w:rsid w:val="00210E48"/>
    <w:rsid w:val="00214F28"/>
    <w:rsid w:val="00217013"/>
    <w:rsid w:val="00224CB0"/>
    <w:rsid w:val="00226CAD"/>
    <w:rsid w:val="00233089"/>
    <w:rsid w:val="0023765F"/>
    <w:rsid w:val="00242935"/>
    <w:rsid w:val="00246180"/>
    <w:rsid w:val="0025049A"/>
    <w:rsid w:val="00251B52"/>
    <w:rsid w:val="0025663D"/>
    <w:rsid w:val="002617EE"/>
    <w:rsid w:val="00262DAA"/>
    <w:rsid w:val="00263DB4"/>
    <w:rsid w:val="00274620"/>
    <w:rsid w:val="00274A7E"/>
    <w:rsid w:val="00281A87"/>
    <w:rsid w:val="002840E2"/>
    <w:rsid w:val="00287765"/>
    <w:rsid w:val="0029130E"/>
    <w:rsid w:val="00291D07"/>
    <w:rsid w:val="00292180"/>
    <w:rsid w:val="00294D9B"/>
    <w:rsid w:val="00296B4D"/>
    <w:rsid w:val="0029770C"/>
    <w:rsid w:val="002A0B1A"/>
    <w:rsid w:val="002A2DF1"/>
    <w:rsid w:val="002A5D69"/>
    <w:rsid w:val="002A7604"/>
    <w:rsid w:val="002B1C04"/>
    <w:rsid w:val="002B1E64"/>
    <w:rsid w:val="002B24FD"/>
    <w:rsid w:val="002B4662"/>
    <w:rsid w:val="002C19B8"/>
    <w:rsid w:val="002C2323"/>
    <w:rsid w:val="002C5D11"/>
    <w:rsid w:val="002D08F2"/>
    <w:rsid w:val="002D1447"/>
    <w:rsid w:val="002F4800"/>
    <w:rsid w:val="002F56F0"/>
    <w:rsid w:val="002F6106"/>
    <w:rsid w:val="002F6549"/>
    <w:rsid w:val="00301450"/>
    <w:rsid w:val="003051D8"/>
    <w:rsid w:val="00305EC5"/>
    <w:rsid w:val="00306230"/>
    <w:rsid w:val="0030647C"/>
    <w:rsid w:val="00310997"/>
    <w:rsid w:val="00311582"/>
    <w:rsid w:val="00311961"/>
    <w:rsid w:val="003129A9"/>
    <w:rsid w:val="00313CBE"/>
    <w:rsid w:val="00314F7B"/>
    <w:rsid w:val="00321873"/>
    <w:rsid w:val="003222E5"/>
    <w:rsid w:val="00322BED"/>
    <w:rsid w:val="00322D20"/>
    <w:rsid w:val="0032747A"/>
    <w:rsid w:val="00330C4C"/>
    <w:rsid w:val="00334753"/>
    <w:rsid w:val="003361CE"/>
    <w:rsid w:val="003403BB"/>
    <w:rsid w:val="00346C33"/>
    <w:rsid w:val="00353515"/>
    <w:rsid w:val="00355BFB"/>
    <w:rsid w:val="003639BF"/>
    <w:rsid w:val="00363C91"/>
    <w:rsid w:val="00367283"/>
    <w:rsid w:val="003716AD"/>
    <w:rsid w:val="00390EA4"/>
    <w:rsid w:val="003914EB"/>
    <w:rsid w:val="00396E39"/>
    <w:rsid w:val="003A1182"/>
    <w:rsid w:val="003B0F0E"/>
    <w:rsid w:val="003B0FAA"/>
    <w:rsid w:val="003B7127"/>
    <w:rsid w:val="003C36F7"/>
    <w:rsid w:val="003D78C8"/>
    <w:rsid w:val="003D79D5"/>
    <w:rsid w:val="003E40CF"/>
    <w:rsid w:val="003E73CF"/>
    <w:rsid w:val="003F32E1"/>
    <w:rsid w:val="003F4E9C"/>
    <w:rsid w:val="003F529F"/>
    <w:rsid w:val="004024E8"/>
    <w:rsid w:val="0040438B"/>
    <w:rsid w:val="00410265"/>
    <w:rsid w:val="004122DA"/>
    <w:rsid w:val="00412C4E"/>
    <w:rsid w:val="00413167"/>
    <w:rsid w:val="00415698"/>
    <w:rsid w:val="00416A8F"/>
    <w:rsid w:val="00417814"/>
    <w:rsid w:val="00420469"/>
    <w:rsid w:val="00420909"/>
    <w:rsid w:val="0042319B"/>
    <w:rsid w:val="00423FFC"/>
    <w:rsid w:val="00424054"/>
    <w:rsid w:val="004254EF"/>
    <w:rsid w:val="00432E45"/>
    <w:rsid w:val="00432E47"/>
    <w:rsid w:val="00433DDF"/>
    <w:rsid w:val="00436894"/>
    <w:rsid w:val="00442FA6"/>
    <w:rsid w:val="00446EF0"/>
    <w:rsid w:val="00447E47"/>
    <w:rsid w:val="004516AD"/>
    <w:rsid w:val="00451C16"/>
    <w:rsid w:val="00461E92"/>
    <w:rsid w:val="00463F0E"/>
    <w:rsid w:val="004701A1"/>
    <w:rsid w:val="00470B5A"/>
    <w:rsid w:val="004716E3"/>
    <w:rsid w:val="00485372"/>
    <w:rsid w:val="00485FB4"/>
    <w:rsid w:val="00487210"/>
    <w:rsid w:val="00490193"/>
    <w:rsid w:val="00490BA3"/>
    <w:rsid w:val="00492002"/>
    <w:rsid w:val="00493272"/>
    <w:rsid w:val="00496326"/>
    <w:rsid w:val="00497612"/>
    <w:rsid w:val="004A69DB"/>
    <w:rsid w:val="004A7748"/>
    <w:rsid w:val="004B0EDC"/>
    <w:rsid w:val="004B19CB"/>
    <w:rsid w:val="004B3FC5"/>
    <w:rsid w:val="004B72E0"/>
    <w:rsid w:val="004C127D"/>
    <w:rsid w:val="004C4BA2"/>
    <w:rsid w:val="004C5CF2"/>
    <w:rsid w:val="004E0187"/>
    <w:rsid w:val="004E3D06"/>
    <w:rsid w:val="004E4940"/>
    <w:rsid w:val="004E53BA"/>
    <w:rsid w:val="004F31DF"/>
    <w:rsid w:val="004F33FC"/>
    <w:rsid w:val="005034A1"/>
    <w:rsid w:val="005045A6"/>
    <w:rsid w:val="00507658"/>
    <w:rsid w:val="00507FEA"/>
    <w:rsid w:val="00510EBC"/>
    <w:rsid w:val="00513074"/>
    <w:rsid w:val="00514BA2"/>
    <w:rsid w:val="00515579"/>
    <w:rsid w:val="00521715"/>
    <w:rsid w:val="0052447C"/>
    <w:rsid w:val="00525367"/>
    <w:rsid w:val="0052587B"/>
    <w:rsid w:val="00525D5E"/>
    <w:rsid w:val="0052760E"/>
    <w:rsid w:val="005314A4"/>
    <w:rsid w:val="00531936"/>
    <w:rsid w:val="00533B9E"/>
    <w:rsid w:val="005423F1"/>
    <w:rsid w:val="00542EFF"/>
    <w:rsid w:val="005437C1"/>
    <w:rsid w:val="005440ED"/>
    <w:rsid w:val="005452A2"/>
    <w:rsid w:val="00545986"/>
    <w:rsid w:val="0055556A"/>
    <w:rsid w:val="00557EB5"/>
    <w:rsid w:val="00565407"/>
    <w:rsid w:val="00567CD3"/>
    <w:rsid w:val="0057094D"/>
    <w:rsid w:val="00575993"/>
    <w:rsid w:val="0057722C"/>
    <w:rsid w:val="00583F96"/>
    <w:rsid w:val="00585FBF"/>
    <w:rsid w:val="0058782B"/>
    <w:rsid w:val="00590B2D"/>
    <w:rsid w:val="00593468"/>
    <w:rsid w:val="00595819"/>
    <w:rsid w:val="0059619C"/>
    <w:rsid w:val="005A0343"/>
    <w:rsid w:val="005A0558"/>
    <w:rsid w:val="005A4388"/>
    <w:rsid w:val="005A62F0"/>
    <w:rsid w:val="005B2650"/>
    <w:rsid w:val="005B3822"/>
    <w:rsid w:val="005B504C"/>
    <w:rsid w:val="005B690A"/>
    <w:rsid w:val="005B6B06"/>
    <w:rsid w:val="005B7B80"/>
    <w:rsid w:val="005C57C0"/>
    <w:rsid w:val="005D0282"/>
    <w:rsid w:val="005E4E65"/>
    <w:rsid w:val="005E565A"/>
    <w:rsid w:val="005E597A"/>
    <w:rsid w:val="005E5ADA"/>
    <w:rsid w:val="005E607C"/>
    <w:rsid w:val="005E6B93"/>
    <w:rsid w:val="005F224D"/>
    <w:rsid w:val="005F26E2"/>
    <w:rsid w:val="005F4B52"/>
    <w:rsid w:val="005F532F"/>
    <w:rsid w:val="005F5813"/>
    <w:rsid w:val="00600A6C"/>
    <w:rsid w:val="00601CC6"/>
    <w:rsid w:val="0061344F"/>
    <w:rsid w:val="006134B0"/>
    <w:rsid w:val="00613A5C"/>
    <w:rsid w:val="00625D42"/>
    <w:rsid w:val="0062633F"/>
    <w:rsid w:val="006267FA"/>
    <w:rsid w:val="006274AB"/>
    <w:rsid w:val="00631CD3"/>
    <w:rsid w:val="00634CE2"/>
    <w:rsid w:val="00635230"/>
    <w:rsid w:val="00636C24"/>
    <w:rsid w:val="00644C0D"/>
    <w:rsid w:val="00645A25"/>
    <w:rsid w:val="00646E85"/>
    <w:rsid w:val="0065096A"/>
    <w:rsid w:val="0065168C"/>
    <w:rsid w:val="00652D70"/>
    <w:rsid w:val="006544C8"/>
    <w:rsid w:val="006545A5"/>
    <w:rsid w:val="00656256"/>
    <w:rsid w:val="00666911"/>
    <w:rsid w:val="006701B6"/>
    <w:rsid w:val="00670AE4"/>
    <w:rsid w:val="006734DE"/>
    <w:rsid w:val="00674D2A"/>
    <w:rsid w:val="00674E45"/>
    <w:rsid w:val="00676790"/>
    <w:rsid w:val="006875BB"/>
    <w:rsid w:val="00694102"/>
    <w:rsid w:val="006953F8"/>
    <w:rsid w:val="0069603E"/>
    <w:rsid w:val="0069657A"/>
    <w:rsid w:val="006A27BD"/>
    <w:rsid w:val="006A3841"/>
    <w:rsid w:val="006A3DE8"/>
    <w:rsid w:val="006B7540"/>
    <w:rsid w:val="006C1E2C"/>
    <w:rsid w:val="006C28D8"/>
    <w:rsid w:val="006C32A1"/>
    <w:rsid w:val="006D2FE1"/>
    <w:rsid w:val="006D300F"/>
    <w:rsid w:val="006D7D3D"/>
    <w:rsid w:val="006E4833"/>
    <w:rsid w:val="006F666A"/>
    <w:rsid w:val="00701FAA"/>
    <w:rsid w:val="007075DD"/>
    <w:rsid w:val="007128A6"/>
    <w:rsid w:val="00712F63"/>
    <w:rsid w:val="00714888"/>
    <w:rsid w:val="00715F40"/>
    <w:rsid w:val="007170BD"/>
    <w:rsid w:val="00723D05"/>
    <w:rsid w:val="00724AB8"/>
    <w:rsid w:val="00726E53"/>
    <w:rsid w:val="00732436"/>
    <w:rsid w:val="007403B7"/>
    <w:rsid w:val="00743301"/>
    <w:rsid w:val="0074372B"/>
    <w:rsid w:val="007447F0"/>
    <w:rsid w:val="00753DBD"/>
    <w:rsid w:val="0075591E"/>
    <w:rsid w:val="00761BBE"/>
    <w:rsid w:val="0076250C"/>
    <w:rsid w:val="00764FF5"/>
    <w:rsid w:val="007651B5"/>
    <w:rsid w:val="0076657D"/>
    <w:rsid w:val="007745DD"/>
    <w:rsid w:val="00774FA1"/>
    <w:rsid w:val="00775B99"/>
    <w:rsid w:val="00780008"/>
    <w:rsid w:val="0078049C"/>
    <w:rsid w:val="007820F3"/>
    <w:rsid w:val="0078535D"/>
    <w:rsid w:val="007859DB"/>
    <w:rsid w:val="007901D8"/>
    <w:rsid w:val="00792B1C"/>
    <w:rsid w:val="00794199"/>
    <w:rsid w:val="00796DAC"/>
    <w:rsid w:val="007A0D16"/>
    <w:rsid w:val="007A3F63"/>
    <w:rsid w:val="007A4B83"/>
    <w:rsid w:val="007B17A5"/>
    <w:rsid w:val="007B53D1"/>
    <w:rsid w:val="007C424F"/>
    <w:rsid w:val="007C42C8"/>
    <w:rsid w:val="007D6F93"/>
    <w:rsid w:val="007D7398"/>
    <w:rsid w:val="007E0947"/>
    <w:rsid w:val="007E13E7"/>
    <w:rsid w:val="007E20FB"/>
    <w:rsid w:val="007E2ABA"/>
    <w:rsid w:val="007E2F4E"/>
    <w:rsid w:val="007E32B7"/>
    <w:rsid w:val="007E6A23"/>
    <w:rsid w:val="007E6BEA"/>
    <w:rsid w:val="007F0C2E"/>
    <w:rsid w:val="007F17FE"/>
    <w:rsid w:val="007F5F66"/>
    <w:rsid w:val="007F7B3E"/>
    <w:rsid w:val="00801F92"/>
    <w:rsid w:val="00803453"/>
    <w:rsid w:val="00815087"/>
    <w:rsid w:val="008152F0"/>
    <w:rsid w:val="00825B96"/>
    <w:rsid w:val="00827AA2"/>
    <w:rsid w:val="0083048D"/>
    <w:rsid w:val="00832475"/>
    <w:rsid w:val="008324CA"/>
    <w:rsid w:val="00833FB2"/>
    <w:rsid w:val="00840901"/>
    <w:rsid w:val="00842AE5"/>
    <w:rsid w:val="00845A5F"/>
    <w:rsid w:val="0084770D"/>
    <w:rsid w:val="00854946"/>
    <w:rsid w:val="00856DCD"/>
    <w:rsid w:val="0086359D"/>
    <w:rsid w:val="00866703"/>
    <w:rsid w:val="00866A50"/>
    <w:rsid w:val="008809AA"/>
    <w:rsid w:val="00881BDA"/>
    <w:rsid w:val="00884330"/>
    <w:rsid w:val="008907C1"/>
    <w:rsid w:val="0089086B"/>
    <w:rsid w:val="0089121E"/>
    <w:rsid w:val="00894938"/>
    <w:rsid w:val="00896E82"/>
    <w:rsid w:val="008A1AF7"/>
    <w:rsid w:val="008A1D13"/>
    <w:rsid w:val="008A3C79"/>
    <w:rsid w:val="008B1F83"/>
    <w:rsid w:val="008B7689"/>
    <w:rsid w:val="008C099E"/>
    <w:rsid w:val="008C75A5"/>
    <w:rsid w:val="008D0EBE"/>
    <w:rsid w:val="008D1E8D"/>
    <w:rsid w:val="008D30F3"/>
    <w:rsid w:val="008D36F3"/>
    <w:rsid w:val="008D598D"/>
    <w:rsid w:val="008E1E30"/>
    <w:rsid w:val="008E4C70"/>
    <w:rsid w:val="008E5E3A"/>
    <w:rsid w:val="008E69C4"/>
    <w:rsid w:val="008F5B06"/>
    <w:rsid w:val="00900302"/>
    <w:rsid w:val="00900D48"/>
    <w:rsid w:val="00902FD5"/>
    <w:rsid w:val="00904A6A"/>
    <w:rsid w:val="00912317"/>
    <w:rsid w:val="0091440C"/>
    <w:rsid w:val="00914E7A"/>
    <w:rsid w:val="00916416"/>
    <w:rsid w:val="009167D3"/>
    <w:rsid w:val="00921FC3"/>
    <w:rsid w:val="00933457"/>
    <w:rsid w:val="00940E6C"/>
    <w:rsid w:val="009537C5"/>
    <w:rsid w:val="0095562A"/>
    <w:rsid w:val="00956139"/>
    <w:rsid w:val="009634E8"/>
    <w:rsid w:val="00963807"/>
    <w:rsid w:val="00967240"/>
    <w:rsid w:val="00975401"/>
    <w:rsid w:val="009770C5"/>
    <w:rsid w:val="00984599"/>
    <w:rsid w:val="00987D71"/>
    <w:rsid w:val="00994EB8"/>
    <w:rsid w:val="009A541C"/>
    <w:rsid w:val="009B0617"/>
    <w:rsid w:val="009B6E1E"/>
    <w:rsid w:val="009C1008"/>
    <w:rsid w:val="009C1EFF"/>
    <w:rsid w:val="009C649C"/>
    <w:rsid w:val="009C7FB7"/>
    <w:rsid w:val="009D4755"/>
    <w:rsid w:val="009E0534"/>
    <w:rsid w:val="009E4BF4"/>
    <w:rsid w:val="009F1646"/>
    <w:rsid w:val="009F62AF"/>
    <w:rsid w:val="00A01FB1"/>
    <w:rsid w:val="00A049D0"/>
    <w:rsid w:val="00A1604D"/>
    <w:rsid w:val="00A229B0"/>
    <w:rsid w:val="00A3430B"/>
    <w:rsid w:val="00A411A3"/>
    <w:rsid w:val="00A41BD9"/>
    <w:rsid w:val="00A51A40"/>
    <w:rsid w:val="00A55601"/>
    <w:rsid w:val="00A55EFA"/>
    <w:rsid w:val="00A64878"/>
    <w:rsid w:val="00A65CA6"/>
    <w:rsid w:val="00A67578"/>
    <w:rsid w:val="00A70831"/>
    <w:rsid w:val="00A71BF9"/>
    <w:rsid w:val="00A722F4"/>
    <w:rsid w:val="00A72533"/>
    <w:rsid w:val="00A76EDB"/>
    <w:rsid w:val="00A77876"/>
    <w:rsid w:val="00A81F02"/>
    <w:rsid w:val="00A830EA"/>
    <w:rsid w:val="00A83E08"/>
    <w:rsid w:val="00A87AD6"/>
    <w:rsid w:val="00A91048"/>
    <w:rsid w:val="00A928DF"/>
    <w:rsid w:val="00A9339D"/>
    <w:rsid w:val="00AA00A3"/>
    <w:rsid w:val="00AA2DA5"/>
    <w:rsid w:val="00AA3EFE"/>
    <w:rsid w:val="00AA4083"/>
    <w:rsid w:val="00AA509E"/>
    <w:rsid w:val="00AB0BD0"/>
    <w:rsid w:val="00AB4C7E"/>
    <w:rsid w:val="00AB4DBD"/>
    <w:rsid w:val="00AB58BA"/>
    <w:rsid w:val="00AC5104"/>
    <w:rsid w:val="00AD26E5"/>
    <w:rsid w:val="00AD2A93"/>
    <w:rsid w:val="00AD506F"/>
    <w:rsid w:val="00AD76BE"/>
    <w:rsid w:val="00AE050F"/>
    <w:rsid w:val="00AE6B27"/>
    <w:rsid w:val="00AE6DBF"/>
    <w:rsid w:val="00AF1D12"/>
    <w:rsid w:val="00AF482C"/>
    <w:rsid w:val="00AF4B7F"/>
    <w:rsid w:val="00B0009A"/>
    <w:rsid w:val="00B00A8C"/>
    <w:rsid w:val="00B0334D"/>
    <w:rsid w:val="00B0421E"/>
    <w:rsid w:val="00B0585E"/>
    <w:rsid w:val="00B07924"/>
    <w:rsid w:val="00B17C18"/>
    <w:rsid w:val="00B24653"/>
    <w:rsid w:val="00B3126A"/>
    <w:rsid w:val="00B34508"/>
    <w:rsid w:val="00B377D2"/>
    <w:rsid w:val="00B40319"/>
    <w:rsid w:val="00B403F1"/>
    <w:rsid w:val="00B518F8"/>
    <w:rsid w:val="00B53FB2"/>
    <w:rsid w:val="00B64751"/>
    <w:rsid w:val="00B65BA3"/>
    <w:rsid w:val="00B6780F"/>
    <w:rsid w:val="00B75472"/>
    <w:rsid w:val="00B76E87"/>
    <w:rsid w:val="00B812C0"/>
    <w:rsid w:val="00B81F55"/>
    <w:rsid w:val="00B8297C"/>
    <w:rsid w:val="00B87018"/>
    <w:rsid w:val="00B878A0"/>
    <w:rsid w:val="00B917BE"/>
    <w:rsid w:val="00BA2B09"/>
    <w:rsid w:val="00BA36B7"/>
    <w:rsid w:val="00BA47E2"/>
    <w:rsid w:val="00BB4814"/>
    <w:rsid w:val="00BC2FE0"/>
    <w:rsid w:val="00BC35A0"/>
    <w:rsid w:val="00BC626F"/>
    <w:rsid w:val="00BD04D5"/>
    <w:rsid w:val="00BD23C4"/>
    <w:rsid w:val="00BD5B1C"/>
    <w:rsid w:val="00BD6EE2"/>
    <w:rsid w:val="00BD7A51"/>
    <w:rsid w:val="00BE4FB7"/>
    <w:rsid w:val="00BF1D94"/>
    <w:rsid w:val="00BF28FA"/>
    <w:rsid w:val="00BF3BE5"/>
    <w:rsid w:val="00BF63B6"/>
    <w:rsid w:val="00C00A33"/>
    <w:rsid w:val="00C05C18"/>
    <w:rsid w:val="00C05FB6"/>
    <w:rsid w:val="00C06053"/>
    <w:rsid w:val="00C066D7"/>
    <w:rsid w:val="00C1021D"/>
    <w:rsid w:val="00C14094"/>
    <w:rsid w:val="00C14AEE"/>
    <w:rsid w:val="00C14F2A"/>
    <w:rsid w:val="00C202C7"/>
    <w:rsid w:val="00C2069E"/>
    <w:rsid w:val="00C24B5F"/>
    <w:rsid w:val="00C343C4"/>
    <w:rsid w:val="00C433A2"/>
    <w:rsid w:val="00C454CB"/>
    <w:rsid w:val="00C5204A"/>
    <w:rsid w:val="00C52D29"/>
    <w:rsid w:val="00C53EEC"/>
    <w:rsid w:val="00C54CEA"/>
    <w:rsid w:val="00C54DFB"/>
    <w:rsid w:val="00C57526"/>
    <w:rsid w:val="00C6146B"/>
    <w:rsid w:val="00C61EC8"/>
    <w:rsid w:val="00C64BF3"/>
    <w:rsid w:val="00C66B51"/>
    <w:rsid w:val="00C74355"/>
    <w:rsid w:val="00C769A8"/>
    <w:rsid w:val="00C77EE0"/>
    <w:rsid w:val="00C85400"/>
    <w:rsid w:val="00C87ACB"/>
    <w:rsid w:val="00C92CFC"/>
    <w:rsid w:val="00CA1548"/>
    <w:rsid w:val="00CA1593"/>
    <w:rsid w:val="00CA205C"/>
    <w:rsid w:val="00CA35CC"/>
    <w:rsid w:val="00CA45AF"/>
    <w:rsid w:val="00CA4E8B"/>
    <w:rsid w:val="00CA55AA"/>
    <w:rsid w:val="00CA696C"/>
    <w:rsid w:val="00CA7354"/>
    <w:rsid w:val="00CB32A8"/>
    <w:rsid w:val="00CB5382"/>
    <w:rsid w:val="00CB5CCF"/>
    <w:rsid w:val="00CC49BB"/>
    <w:rsid w:val="00CC68FC"/>
    <w:rsid w:val="00CD1BB6"/>
    <w:rsid w:val="00CD2733"/>
    <w:rsid w:val="00CD2A6C"/>
    <w:rsid w:val="00CD3336"/>
    <w:rsid w:val="00CD6B2D"/>
    <w:rsid w:val="00CD73A4"/>
    <w:rsid w:val="00CF0394"/>
    <w:rsid w:val="00CF0DAF"/>
    <w:rsid w:val="00CF254B"/>
    <w:rsid w:val="00CF721D"/>
    <w:rsid w:val="00D0606C"/>
    <w:rsid w:val="00D078E0"/>
    <w:rsid w:val="00D10B65"/>
    <w:rsid w:val="00D207A9"/>
    <w:rsid w:val="00D27763"/>
    <w:rsid w:val="00D32C74"/>
    <w:rsid w:val="00D32E76"/>
    <w:rsid w:val="00D339FE"/>
    <w:rsid w:val="00D430B3"/>
    <w:rsid w:val="00D43DAD"/>
    <w:rsid w:val="00D44998"/>
    <w:rsid w:val="00D44D0A"/>
    <w:rsid w:val="00D46A61"/>
    <w:rsid w:val="00D5430D"/>
    <w:rsid w:val="00D5731C"/>
    <w:rsid w:val="00D577BA"/>
    <w:rsid w:val="00D607C7"/>
    <w:rsid w:val="00D60A5C"/>
    <w:rsid w:val="00D613C6"/>
    <w:rsid w:val="00D61F4A"/>
    <w:rsid w:val="00D62D36"/>
    <w:rsid w:val="00D64970"/>
    <w:rsid w:val="00D70EC9"/>
    <w:rsid w:val="00D71DFA"/>
    <w:rsid w:val="00D74421"/>
    <w:rsid w:val="00D75A07"/>
    <w:rsid w:val="00D80B10"/>
    <w:rsid w:val="00D80C72"/>
    <w:rsid w:val="00D81C9B"/>
    <w:rsid w:val="00D90CAF"/>
    <w:rsid w:val="00DA0A78"/>
    <w:rsid w:val="00DA195B"/>
    <w:rsid w:val="00DA2E22"/>
    <w:rsid w:val="00DA3F9B"/>
    <w:rsid w:val="00DB48FF"/>
    <w:rsid w:val="00DB6AAB"/>
    <w:rsid w:val="00DC0634"/>
    <w:rsid w:val="00DC130F"/>
    <w:rsid w:val="00DC165A"/>
    <w:rsid w:val="00DC3548"/>
    <w:rsid w:val="00DC3FBB"/>
    <w:rsid w:val="00DC7F3C"/>
    <w:rsid w:val="00DF3DED"/>
    <w:rsid w:val="00DF3F4E"/>
    <w:rsid w:val="00DF7ACB"/>
    <w:rsid w:val="00E0691D"/>
    <w:rsid w:val="00E06920"/>
    <w:rsid w:val="00E06E2E"/>
    <w:rsid w:val="00E16208"/>
    <w:rsid w:val="00E217AB"/>
    <w:rsid w:val="00E21C1A"/>
    <w:rsid w:val="00E30AE8"/>
    <w:rsid w:val="00E3117F"/>
    <w:rsid w:val="00E33254"/>
    <w:rsid w:val="00E348D2"/>
    <w:rsid w:val="00E56EF9"/>
    <w:rsid w:val="00E604D0"/>
    <w:rsid w:val="00E60514"/>
    <w:rsid w:val="00E60B24"/>
    <w:rsid w:val="00E62629"/>
    <w:rsid w:val="00E636DD"/>
    <w:rsid w:val="00E64BA2"/>
    <w:rsid w:val="00E65E5F"/>
    <w:rsid w:val="00E7181C"/>
    <w:rsid w:val="00E72CCE"/>
    <w:rsid w:val="00E74280"/>
    <w:rsid w:val="00E74659"/>
    <w:rsid w:val="00E81A3E"/>
    <w:rsid w:val="00E905EC"/>
    <w:rsid w:val="00E951B2"/>
    <w:rsid w:val="00E9535D"/>
    <w:rsid w:val="00E964F5"/>
    <w:rsid w:val="00E9684A"/>
    <w:rsid w:val="00E97CDE"/>
    <w:rsid w:val="00EB132F"/>
    <w:rsid w:val="00EB2B6B"/>
    <w:rsid w:val="00EB42D7"/>
    <w:rsid w:val="00EC282E"/>
    <w:rsid w:val="00EC49B2"/>
    <w:rsid w:val="00EC501A"/>
    <w:rsid w:val="00EC76AF"/>
    <w:rsid w:val="00EC798F"/>
    <w:rsid w:val="00ED26A5"/>
    <w:rsid w:val="00ED325E"/>
    <w:rsid w:val="00ED3EE9"/>
    <w:rsid w:val="00ED5874"/>
    <w:rsid w:val="00ED6C19"/>
    <w:rsid w:val="00EE2DE8"/>
    <w:rsid w:val="00EE4434"/>
    <w:rsid w:val="00EE5FE4"/>
    <w:rsid w:val="00EF0C6A"/>
    <w:rsid w:val="00EF360D"/>
    <w:rsid w:val="00EF7331"/>
    <w:rsid w:val="00EF752C"/>
    <w:rsid w:val="00EF7B6E"/>
    <w:rsid w:val="00F01647"/>
    <w:rsid w:val="00F01B7D"/>
    <w:rsid w:val="00F06D11"/>
    <w:rsid w:val="00F123EC"/>
    <w:rsid w:val="00F14B19"/>
    <w:rsid w:val="00F1504D"/>
    <w:rsid w:val="00F16FE5"/>
    <w:rsid w:val="00F17A0B"/>
    <w:rsid w:val="00F227E0"/>
    <w:rsid w:val="00F24B28"/>
    <w:rsid w:val="00F3085A"/>
    <w:rsid w:val="00F32CCB"/>
    <w:rsid w:val="00F4207E"/>
    <w:rsid w:val="00F45C3E"/>
    <w:rsid w:val="00F51257"/>
    <w:rsid w:val="00F513A8"/>
    <w:rsid w:val="00F55C46"/>
    <w:rsid w:val="00F56EE5"/>
    <w:rsid w:val="00F576C4"/>
    <w:rsid w:val="00F61118"/>
    <w:rsid w:val="00F63CBE"/>
    <w:rsid w:val="00F64C0C"/>
    <w:rsid w:val="00F769A8"/>
    <w:rsid w:val="00F84EF7"/>
    <w:rsid w:val="00F8509F"/>
    <w:rsid w:val="00F907E5"/>
    <w:rsid w:val="00F949EE"/>
    <w:rsid w:val="00FA0D61"/>
    <w:rsid w:val="00FA3462"/>
    <w:rsid w:val="00FA76DB"/>
    <w:rsid w:val="00FB0AE6"/>
    <w:rsid w:val="00FB2A44"/>
    <w:rsid w:val="00FB2B6B"/>
    <w:rsid w:val="00FB3200"/>
    <w:rsid w:val="00FB58A3"/>
    <w:rsid w:val="00FC2C7E"/>
    <w:rsid w:val="00FC3255"/>
    <w:rsid w:val="00FC3FE1"/>
    <w:rsid w:val="00FE70FE"/>
    <w:rsid w:val="00FE7247"/>
    <w:rsid w:val="00FE73A9"/>
    <w:rsid w:val="00FF0D9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style="v-text-anchor:middle" fill="f" fillcolor="#0c9">
      <v:fill color="#0c9" on="f"/>
      <v:stroke weight="2.25pt"/>
      <o:colormru v:ext="edit" colors="#343e5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DB5"/>
    <w:rPr>
      <w:rFonts w:ascii="Arial" w:eastAsia="Times New Roman" w:hAnsi="Arial"/>
      <w:szCs w:val="24"/>
    </w:rPr>
  </w:style>
  <w:style w:type="paragraph" w:styleId="Heading1">
    <w:name w:val="heading 1"/>
    <w:basedOn w:val="BodyTextINTROParagraph"/>
    <w:next w:val="Normal"/>
    <w:link w:val="Heading1Char"/>
    <w:qFormat/>
    <w:rsid w:val="00043DB5"/>
    <w:pPr>
      <w:spacing w:line="240" w:lineRule="auto"/>
      <w:ind w:left="0"/>
      <w:outlineLvl w:val="0"/>
    </w:pPr>
    <w:rPr>
      <w:b w:val="0"/>
      <w:color w:val="auto"/>
      <w:sz w:val="36"/>
      <w:szCs w:val="32"/>
    </w:rPr>
  </w:style>
  <w:style w:type="paragraph" w:styleId="Heading2">
    <w:name w:val="heading 2"/>
    <w:basedOn w:val="Normal"/>
    <w:next w:val="Normal"/>
    <w:link w:val="Heading2Char"/>
    <w:qFormat/>
    <w:rsid w:val="00043DB5"/>
    <w:pPr>
      <w:keepNext/>
      <w:spacing w:before="480"/>
      <w:outlineLvl w:val="1"/>
    </w:pPr>
    <w:rPr>
      <w:rFonts w:cs="Arial"/>
      <w:b/>
      <w:bCs/>
      <w:iCs/>
      <w:color w:val="343E5F"/>
      <w:spacing w:val="2"/>
      <w:sz w:val="24"/>
    </w:rPr>
  </w:style>
  <w:style w:type="paragraph" w:styleId="Heading3">
    <w:name w:val="heading 3"/>
    <w:basedOn w:val="BodyText"/>
    <w:next w:val="Normal"/>
    <w:qFormat/>
    <w:rsid w:val="00043DB5"/>
    <w:pPr>
      <w:spacing w:before="240" w:after="0"/>
      <w:outlineLvl w:val="2"/>
    </w:pPr>
    <w:rPr>
      <w:b/>
      <w:i/>
      <w:szCs w:val="20"/>
    </w:rPr>
  </w:style>
  <w:style w:type="paragraph" w:styleId="Heading4">
    <w:name w:val="heading 4"/>
    <w:basedOn w:val="Normal"/>
    <w:next w:val="Normal"/>
    <w:link w:val="Heading4Char"/>
    <w:qFormat/>
    <w:rsid w:val="00043DB5"/>
    <w:pPr>
      <w:keepNext/>
      <w:spacing w:before="180"/>
      <w:outlineLvl w:val="3"/>
    </w:pPr>
    <w:rPr>
      <w:b/>
      <w:bCs/>
      <w:spacing w:val="20"/>
      <w:sz w:val="16"/>
      <w:szCs w:val="16"/>
    </w:rPr>
  </w:style>
  <w:style w:type="paragraph" w:styleId="Heading5">
    <w:name w:val="heading 5"/>
    <w:aliases w:val="Heading (table) 5"/>
    <w:basedOn w:val="Heading4"/>
    <w:next w:val="Normal"/>
    <w:link w:val="Heading5Char"/>
    <w:qFormat/>
    <w:rsid w:val="00043DB5"/>
    <w:pPr>
      <w:spacing w:before="80" w:after="20"/>
      <w:outlineLvl w:val="4"/>
    </w:pPr>
  </w:style>
  <w:style w:type="paragraph" w:styleId="Heading6">
    <w:name w:val="heading 6"/>
    <w:basedOn w:val="Heading4"/>
    <w:next w:val="Normal"/>
    <w:link w:val="Heading6Char"/>
    <w:qFormat/>
    <w:rsid w:val="00AE050F"/>
    <w:pPr>
      <w:spacing w:before="240" w:after="40"/>
      <w:outlineLvl w:val="5"/>
    </w:pPr>
    <w:rPr>
      <w:caps/>
      <w:spacing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43DB5"/>
    <w:pPr>
      <w:spacing w:after="120"/>
    </w:pPr>
  </w:style>
  <w:style w:type="paragraph" w:styleId="BodyText2">
    <w:name w:val="Body Text 2"/>
    <w:basedOn w:val="BodyText"/>
    <w:rsid w:val="00043DB5"/>
    <w:pPr>
      <w:spacing w:after="0"/>
    </w:pPr>
    <w:rPr>
      <w:b/>
    </w:rPr>
  </w:style>
  <w:style w:type="paragraph" w:styleId="BodyText3">
    <w:name w:val="Body Text 3"/>
    <w:basedOn w:val="Normal"/>
    <w:rsid w:val="002617EE"/>
  </w:style>
  <w:style w:type="character" w:customStyle="1" w:styleId="BodyTextChar">
    <w:name w:val="Body Text Char"/>
    <w:basedOn w:val="DefaultParagraphFont"/>
    <w:link w:val="BodyText"/>
    <w:rsid w:val="00043DB5"/>
    <w:rPr>
      <w:rFonts w:ascii="Arial" w:hAnsi="Arial"/>
      <w:szCs w:val="24"/>
      <w:lang w:val="en-US" w:eastAsia="en-US" w:bidi="ar-SA"/>
    </w:rPr>
  </w:style>
  <w:style w:type="paragraph" w:customStyle="1" w:styleId="BodyTextINTROParagraph">
    <w:name w:val="Body Text INTRO Paragraph"/>
    <w:basedOn w:val="Normal"/>
    <w:next w:val="BodyText3"/>
    <w:link w:val="BodyTextINTROParagraphChar"/>
    <w:rsid w:val="00043DB5"/>
    <w:pPr>
      <w:tabs>
        <w:tab w:val="left" w:pos="480"/>
        <w:tab w:val="left" w:pos="960"/>
        <w:tab w:val="left" w:pos="1440"/>
        <w:tab w:val="left" w:pos="1920"/>
        <w:tab w:val="left" w:pos="2400"/>
        <w:tab w:val="left" w:pos="2880"/>
        <w:tab w:val="left" w:pos="3360"/>
        <w:tab w:val="left" w:pos="3840"/>
        <w:tab w:val="left" w:pos="4320"/>
      </w:tabs>
      <w:spacing w:before="360" w:after="120" w:line="360" w:lineRule="exact"/>
      <w:ind w:left="1440"/>
    </w:pPr>
    <w:rPr>
      <w:rFonts w:cs="Courier New"/>
      <w:b/>
      <w:color w:val="333333"/>
    </w:rPr>
  </w:style>
  <w:style w:type="character" w:customStyle="1" w:styleId="BodyTextINTROParagraphChar">
    <w:name w:val="Body Text INTRO Paragraph Char"/>
    <w:basedOn w:val="DefaultParagraphFont"/>
    <w:link w:val="BodyTextINTROParagraph"/>
    <w:rsid w:val="00043DB5"/>
    <w:rPr>
      <w:rFonts w:ascii="Arial" w:hAnsi="Arial" w:cs="Courier New"/>
      <w:b/>
      <w:color w:val="333333"/>
      <w:szCs w:val="24"/>
      <w:lang w:val="en-US" w:eastAsia="en-US" w:bidi="ar-SA"/>
    </w:rPr>
  </w:style>
  <w:style w:type="character" w:styleId="CommentReference">
    <w:name w:val="annotation reference"/>
    <w:basedOn w:val="DefaultParagraphFont"/>
    <w:semiHidden/>
    <w:rsid w:val="00043DB5"/>
    <w:rPr>
      <w:sz w:val="16"/>
      <w:szCs w:val="16"/>
    </w:rPr>
  </w:style>
  <w:style w:type="paragraph" w:styleId="CommentText">
    <w:name w:val="annotation text"/>
    <w:basedOn w:val="Normal"/>
    <w:semiHidden/>
    <w:rsid w:val="00043DB5"/>
    <w:rPr>
      <w:szCs w:val="20"/>
    </w:rPr>
  </w:style>
  <w:style w:type="paragraph" w:styleId="CommentSubject">
    <w:name w:val="annotation subject"/>
    <w:basedOn w:val="CommentText"/>
    <w:next w:val="CommentText"/>
    <w:semiHidden/>
    <w:rsid w:val="00043DB5"/>
    <w:rPr>
      <w:b/>
      <w:bCs/>
    </w:rPr>
  </w:style>
  <w:style w:type="paragraph" w:customStyle="1" w:styleId="Companyname">
    <w:name w:val="Company name"/>
    <w:basedOn w:val="Normal"/>
    <w:rsid w:val="00043DB5"/>
    <w:rPr>
      <w:b/>
      <w:sz w:val="24"/>
    </w:rPr>
  </w:style>
  <w:style w:type="paragraph" w:styleId="Footer">
    <w:name w:val="footer"/>
    <w:basedOn w:val="Normal"/>
    <w:rsid w:val="00043DB5"/>
    <w:rPr>
      <w:caps/>
      <w:sz w:val="16"/>
      <w:szCs w:val="16"/>
    </w:rPr>
  </w:style>
  <w:style w:type="paragraph" w:styleId="Header">
    <w:name w:val="header"/>
    <w:basedOn w:val="Normal"/>
    <w:rsid w:val="00043DB5"/>
    <w:pPr>
      <w:tabs>
        <w:tab w:val="center" w:pos="4320"/>
        <w:tab w:val="right" w:pos="8640"/>
      </w:tabs>
    </w:pPr>
    <w:rPr>
      <w:caps/>
      <w:sz w:val="16"/>
      <w:szCs w:val="16"/>
    </w:rPr>
  </w:style>
  <w:style w:type="character" w:customStyle="1" w:styleId="Heading4Char">
    <w:name w:val="Heading 4 Char"/>
    <w:basedOn w:val="DefaultParagraphFont"/>
    <w:link w:val="Heading4"/>
    <w:rsid w:val="00043DB5"/>
    <w:rPr>
      <w:rFonts w:ascii="Arial" w:hAnsi="Arial"/>
      <w:b/>
      <w:bCs/>
      <w:spacing w:val="20"/>
      <w:sz w:val="16"/>
      <w:szCs w:val="16"/>
      <w:lang w:val="en-US" w:eastAsia="en-US" w:bidi="ar-SA"/>
    </w:rPr>
  </w:style>
  <w:style w:type="character" w:customStyle="1" w:styleId="Heading6Char">
    <w:name w:val="Heading 6 Char"/>
    <w:basedOn w:val="Heading4Char"/>
    <w:link w:val="Heading6"/>
    <w:rsid w:val="00AE050F"/>
    <w:rPr>
      <w:rFonts w:ascii="Arial" w:hAnsi="Arial"/>
      <w:b/>
      <w:bCs/>
      <w:caps/>
      <w:spacing w:val="16"/>
      <w:sz w:val="16"/>
      <w:szCs w:val="16"/>
      <w:lang w:val="en-US" w:eastAsia="en-US" w:bidi="ar-SA"/>
    </w:rPr>
  </w:style>
  <w:style w:type="character" w:customStyle="1" w:styleId="Heading5Char">
    <w:name w:val="Heading 5 Char"/>
    <w:aliases w:val="Heading (table) 5 Char"/>
    <w:basedOn w:val="Heading6Char"/>
    <w:link w:val="Heading5"/>
    <w:rsid w:val="00043DB5"/>
    <w:rPr>
      <w:rFonts w:ascii="Arial" w:hAnsi="Arial"/>
      <w:b/>
      <w:bCs/>
      <w:caps/>
      <w:spacing w:val="16"/>
      <w:sz w:val="16"/>
      <w:szCs w:val="16"/>
      <w:lang w:val="en-US" w:eastAsia="en-US" w:bidi="ar-SA"/>
    </w:rPr>
  </w:style>
  <w:style w:type="character" w:customStyle="1" w:styleId="Heading1Char">
    <w:name w:val="Heading 1 Char"/>
    <w:basedOn w:val="BodyTextINTROParagraphChar"/>
    <w:link w:val="Heading1"/>
    <w:rsid w:val="00043DB5"/>
    <w:rPr>
      <w:rFonts w:ascii="Arial" w:hAnsi="Arial" w:cs="Courier New"/>
      <w:b/>
      <w:color w:val="333333"/>
      <w:sz w:val="36"/>
      <w:szCs w:val="32"/>
      <w:lang w:val="en-US" w:eastAsia="en-US" w:bidi="ar-SA"/>
    </w:rPr>
  </w:style>
  <w:style w:type="paragraph" w:customStyle="1" w:styleId="Instructionaltext">
    <w:name w:val="Instructional text"/>
    <w:basedOn w:val="BodyText"/>
    <w:rsid w:val="00043DB5"/>
    <w:pPr>
      <w:spacing w:before="60"/>
    </w:pPr>
    <w:rPr>
      <w:sz w:val="16"/>
    </w:rPr>
  </w:style>
  <w:style w:type="paragraph" w:customStyle="1" w:styleId="IntroBodyText">
    <w:name w:val="Intro Body Text"/>
    <w:basedOn w:val="Normal"/>
    <w:rsid w:val="00043DB5"/>
    <w:pPr>
      <w:tabs>
        <w:tab w:val="left" w:pos="480"/>
        <w:tab w:val="left" w:pos="960"/>
        <w:tab w:val="left" w:pos="1440"/>
        <w:tab w:val="left" w:pos="1920"/>
        <w:tab w:val="left" w:pos="2400"/>
        <w:tab w:val="left" w:pos="2880"/>
        <w:tab w:val="left" w:pos="3360"/>
        <w:tab w:val="left" w:pos="3840"/>
        <w:tab w:val="left" w:pos="4320"/>
      </w:tabs>
      <w:ind w:left="-14"/>
    </w:pPr>
    <w:rPr>
      <w:rFonts w:cs="Arial"/>
      <w:szCs w:val="20"/>
    </w:rPr>
  </w:style>
  <w:style w:type="paragraph" w:styleId="ListBullet2">
    <w:name w:val="List Bullet 2"/>
    <w:basedOn w:val="BodyText"/>
    <w:rsid w:val="00233089"/>
    <w:pPr>
      <w:numPr>
        <w:numId w:val="1"/>
      </w:numPr>
      <w:tabs>
        <w:tab w:val="clear" w:pos="1620"/>
        <w:tab w:val="num" w:pos="1080"/>
      </w:tabs>
      <w:spacing w:before="60" w:after="60"/>
      <w:ind w:left="1080"/>
    </w:pPr>
  </w:style>
  <w:style w:type="paragraph" w:styleId="ListBullet3">
    <w:name w:val="List Bullet 3"/>
    <w:basedOn w:val="ListBullet2"/>
    <w:rsid w:val="00043DB5"/>
    <w:pPr>
      <w:numPr>
        <w:numId w:val="0"/>
      </w:numPr>
    </w:pPr>
  </w:style>
  <w:style w:type="paragraph" w:customStyle="1" w:styleId="StyleBodyText2Left043After0pt">
    <w:name w:val="Style Body Text 2 + Left:  0.43&quot; After:  0 pt"/>
    <w:basedOn w:val="BodyText2"/>
    <w:autoRedefine/>
    <w:rsid w:val="00043DB5"/>
    <w:pPr>
      <w:tabs>
        <w:tab w:val="center" w:pos="7200"/>
      </w:tabs>
      <w:spacing w:line="480" w:lineRule="auto"/>
      <w:ind w:left="432"/>
    </w:pPr>
    <w:rPr>
      <w:rFonts w:ascii="Verdana" w:hAnsi="Verdana"/>
      <w:b w:val="0"/>
      <w:szCs w:val="20"/>
    </w:rPr>
  </w:style>
  <w:style w:type="paragraph" w:customStyle="1" w:styleId="StyleBodyTextINTROParagraphCustomColorRGB119119119B">
    <w:name w:val="Style Body Text INTRO Paragraph + Custom Color(RGB(119119119)) B..."/>
    <w:basedOn w:val="BodyTextINTROParagraph"/>
    <w:rsid w:val="00043DB5"/>
    <w:pPr>
      <w:tabs>
        <w:tab w:val="clear" w:pos="1440"/>
        <w:tab w:val="left" w:pos="0"/>
      </w:tabs>
      <w:spacing w:before="300" w:after="0"/>
      <w:ind w:left="0"/>
    </w:pPr>
    <w:rPr>
      <w:rFonts w:cs="Arial"/>
      <w:bCs/>
      <w:color w:val="5F5F5F"/>
      <w:sz w:val="24"/>
    </w:rPr>
  </w:style>
  <w:style w:type="paragraph" w:customStyle="1" w:styleId="TableBodyText">
    <w:name w:val="Table Body Text"/>
    <w:basedOn w:val="BodyText"/>
    <w:rsid w:val="00043DB5"/>
    <w:pPr>
      <w:spacing w:before="20" w:after="20"/>
    </w:pPr>
    <w:rPr>
      <w:sz w:val="18"/>
      <w:szCs w:val="18"/>
    </w:rPr>
  </w:style>
  <w:style w:type="paragraph" w:customStyle="1" w:styleId="Tablesubtitle">
    <w:name w:val="Table subtitle"/>
    <w:basedOn w:val="Normal"/>
    <w:rsid w:val="00043DB5"/>
    <w:pPr>
      <w:keepNext/>
      <w:spacing w:before="60" w:after="20"/>
      <w:outlineLvl w:val="5"/>
    </w:pPr>
    <w:rPr>
      <w:rFonts w:cs="Arial"/>
      <w:b/>
      <w:bCs/>
      <w:spacing w:val="10"/>
      <w:sz w:val="16"/>
      <w:szCs w:val="16"/>
    </w:rPr>
  </w:style>
  <w:style w:type="paragraph" w:customStyle="1" w:styleId="TableTitle">
    <w:name w:val="Table Title"/>
    <w:next w:val="Heading5"/>
    <w:rsid w:val="00043DB5"/>
    <w:pPr>
      <w:spacing w:before="360" w:after="60"/>
    </w:pPr>
    <w:rPr>
      <w:rFonts w:ascii="Arial" w:eastAsia="Times New Roman" w:hAnsi="Arial"/>
      <w:b/>
    </w:rPr>
  </w:style>
  <w:style w:type="paragraph" w:styleId="Title">
    <w:name w:val="Title"/>
    <w:basedOn w:val="BodyTextINTROParagraph"/>
    <w:link w:val="TitleChar"/>
    <w:qFormat/>
    <w:rsid w:val="00043DB5"/>
    <w:pPr>
      <w:spacing w:before="960" w:line="240" w:lineRule="auto"/>
      <w:ind w:left="0"/>
    </w:pPr>
    <w:rPr>
      <w:rFonts w:cs="Arial"/>
      <w:b w:val="0"/>
      <w:color w:val="343E5F"/>
      <w:sz w:val="52"/>
      <w:szCs w:val="52"/>
    </w:rPr>
  </w:style>
  <w:style w:type="paragraph" w:styleId="BalloonText">
    <w:name w:val="Balloon Text"/>
    <w:basedOn w:val="Normal"/>
    <w:semiHidden/>
    <w:rsid w:val="00043DB5"/>
    <w:rPr>
      <w:rFonts w:ascii="Tahoma" w:hAnsi="Tahoma" w:cs="Tahoma"/>
      <w:sz w:val="16"/>
      <w:szCs w:val="16"/>
    </w:rPr>
  </w:style>
  <w:style w:type="paragraph" w:styleId="ListNumber">
    <w:name w:val="List Number"/>
    <w:basedOn w:val="Normal"/>
    <w:rsid w:val="00AE050F"/>
    <w:pPr>
      <w:numPr>
        <w:numId w:val="3"/>
      </w:numPr>
    </w:pPr>
  </w:style>
  <w:style w:type="paragraph" w:styleId="ListNumber2">
    <w:name w:val="List Number 2"/>
    <w:basedOn w:val="Normal"/>
    <w:rsid w:val="00233089"/>
    <w:pPr>
      <w:numPr>
        <w:numId w:val="4"/>
      </w:numPr>
      <w:spacing w:after="120"/>
    </w:pPr>
  </w:style>
  <w:style w:type="paragraph" w:styleId="ListBullet4">
    <w:name w:val="List Bullet 4"/>
    <w:basedOn w:val="Normal"/>
    <w:rsid w:val="000809A8"/>
    <w:pPr>
      <w:numPr>
        <w:numId w:val="2"/>
      </w:numPr>
    </w:pPr>
  </w:style>
  <w:style w:type="character" w:styleId="PageNumber">
    <w:name w:val="page number"/>
    <w:basedOn w:val="DefaultParagraphFont"/>
    <w:rsid w:val="001110E8"/>
  </w:style>
  <w:style w:type="paragraph" w:styleId="ListNumber3">
    <w:name w:val="List Number 3"/>
    <w:basedOn w:val="ListNumber"/>
    <w:rsid w:val="001110E8"/>
    <w:pPr>
      <w:tabs>
        <w:tab w:val="clear" w:pos="360"/>
      </w:tabs>
      <w:spacing w:after="120"/>
      <w:ind w:left="2160"/>
    </w:pPr>
    <w:rPr>
      <w:sz w:val="22"/>
      <w:szCs w:val="20"/>
    </w:rPr>
  </w:style>
  <w:style w:type="paragraph" w:styleId="ListParagraph">
    <w:name w:val="List Paragraph"/>
    <w:basedOn w:val="Normal"/>
    <w:uiPriority w:val="34"/>
    <w:qFormat/>
    <w:rsid w:val="00D46A61"/>
    <w:pPr>
      <w:ind w:left="720"/>
      <w:contextualSpacing/>
    </w:pPr>
  </w:style>
  <w:style w:type="paragraph" w:styleId="Caption">
    <w:name w:val="caption"/>
    <w:basedOn w:val="Normal"/>
    <w:next w:val="Normal"/>
    <w:unhideWhenUsed/>
    <w:qFormat/>
    <w:rsid w:val="00B917BE"/>
    <w:pPr>
      <w:spacing w:after="200"/>
    </w:pPr>
    <w:rPr>
      <w:b/>
      <w:bCs/>
      <w:color w:val="4F81BD" w:themeColor="accent1"/>
      <w:sz w:val="18"/>
      <w:szCs w:val="18"/>
    </w:rPr>
  </w:style>
  <w:style w:type="numbering" w:customStyle="1" w:styleId="WSBullets">
    <w:name w:val="WS Bullets"/>
    <w:uiPriority w:val="99"/>
    <w:rsid w:val="00294D9B"/>
    <w:pPr>
      <w:numPr>
        <w:numId w:val="7"/>
      </w:numPr>
    </w:pPr>
  </w:style>
  <w:style w:type="character" w:customStyle="1" w:styleId="Heading2Char">
    <w:name w:val="Heading 2 Char"/>
    <w:basedOn w:val="DefaultParagraphFont"/>
    <w:link w:val="Heading2"/>
    <w:rsid w:val="00645A25"/>
    <w:rPr>
      <w:rFonts w:ascii="Arial" w:eastAsia="Times New Roman" w:hAnsi="Arial" w:cs="Arial"/>
      <w:b/>
      <w:bCs/>
      <w:iCs/>
      <w:color w:val="343E5F"/>
      <w:spacing w:val="2"/>
      <w:sz w:val="24"/>
      <w:szCs w:val="24"/>
    </w:rPr>
  </w:style>
  <w:style w:type="numbering" w:customStyle="1" w:styleId="WSBullets1">
    <w:name w:val="WS Bullets1"/>
    <w:uiPriority w:val="99"/>
    <w:rsid w:val="00C6146B"/>
  </w:style>
  <w:style w:type="character" w:styleId="Hyperlink">
    <w:name w:val="Hyperlink"/>
    <w:basedOn w:val="DefaultParagraphFont"/>
    <w:unhideWhenUsed/>
    <w:rsid w:val="006267FA"/>
    <w:rPr>
      <w:color w:val="0000FF" w:themeColor="hyperlink"/>
      <w:u w:val="single"/>
    </w:rPr>
  </w:style>
  <w:style w:type="paragraph" w:styleId="DocumentMap">
    <w:name w:val="Document Map"/>
    <w:basedOn w:val="Normal"/>
    <w:link w:val="DocumentMapChar"/>
    <w:semiHidden/>
    <w:unhideWhenUsed/>
    <w:rsid w:val="00CB5382"/>
    <w:rPr>
      <w:rFonts w:ascii="Tahoma" w:hAnsi="Tahoma" w:cs="Tahoma"/>
      <w:sz w:val="16"/>
      <w:szCs w:val="16"/>
    </w:rPr>
  </w:style>
  <w:style w:type="character" w:customStyle="1" w:styleId="DocumentMapChar">
    <w:name w:val="Document Map Char"/>
    <w:basedOn w:val="DefaultParagraphFont"/>
    <w:link w:val="DocumentMap"/>
    <w:semiHidden/>
    <w:rsid w:val="00CB5382"/>
    <w:rPr>
      <w:rFonts w:ascii="Tahoma" w:eastAsia="Times New Roman" w:hAnsi="Tahoma" w:cs="Tahoma"/>
      <w:sz w:val="16"/>
      <w:szCs w:val="16"/>
    </w:rPr>
  </w:style>
  <w:style w:type="character" w:customStyle="1" w:styleId="TitleChar">
    <w:name w:val="Title Char"/>
    <w:basedOn w:val="DefaultParagraphFont"/>
    <w:link w:val="Title"/>
    <w:rsid w:val="00CB5382"/>
    <w:rPr>
      <w:rFonts w:ascii="Arial" w:eastAsia="Times New Roman" w:hAnsi="Arial" w:cs="Arial"/>
      <w:color w:val="343E5F"/>
      <w:sz w:val="52"/>
      <w:szCs w:val="52"/>
    </w:rPr>
  </w:style>
  <w:style w:type="character" w:styleId="FollowedHyperlink">
    <w:name w:val="FollowedHyperlink"/>
    <w:basedOn w:val="DefaultParagraphFont"/>
    <w:semiHidden/>
    <w:unhideWhenUsed/>
    <w:rsid w:val="002F56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file:///P:\1%20AutoCAD%20Mai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H:\Drawing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ope1a\Desktop\0121979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F485C2-BA45-4848-92D1-561CFAE94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01219790.dot</Template>
  <TotalTime>57</TotalTime>
  <Pages>24</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GRPLEG</Company>
  <LinksUpToDate>false</LinksUpToDate>
  <CharactersWithSpaces>5543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alundi1a</cp:lastModifiedBy>
  <cp:revision>31</cp:revision>
  <cp:lastPrinted>2016-06-20T17:07:00Z</cp:lastPrinted>
  <dcterms:created xsi:type="dcterms:W3CDTF">2016-08-09T14:40:00Z</dcterms:created>
  <dcterms:modified xsi:type="dcterms:W3CDTF">2017-07-24T22:00:00Z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TC012197901033</vt:lpwstr>
  </property>
</Properties>
</file>